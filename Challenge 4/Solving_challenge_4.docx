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2B772E" w14:textId="77777777" w:rsidR="00A9378F" w:rsidRDefault="001D1951" w:rsidP="001D1951">
      <w:pPr>
        <w:pStyle w:val="Heading1"/>
        <w:jc w:val="center"/>
        <w:rPr>
          <w:u w:val="single"/>
        </w:rPr>
      </w:pPr>
      <w:r w:rsidRPr="001D1951">
        <w:rPr>
          <w:u w:val="single"/>
        </w:rPr>
        <w:t xml:space="preserve">Solving Challenge 4: </w:t>
      </w:r>
      <w:r w:rsidRPr="001D1951">
        <w:rPr>
          <w:u w:val="single"/>
        </w:rPr>
        <w:br/>
        <w:t>Alice, Or and The Safe</w:t>
      </w:r>
    </w:p>
    <w:p w14:paraId="6E87E82A" w14:textId="77777777" w:rsidR="001D1951" w:rsidRPr="001D1951" w:rsidRDefault="001C3C7E" w:rsidP="001D1951">
      <w:r w:rsidRPr="001C3C7E">
        <w:rPr>
          <w:i/>
          <w:iCs/>
        </w:rPr>
        <w:drawing>
          <wp:anchor distT="0" distB="0" distL="114300" distR="114300" simplePos="0" relativeHeight="251658240" behindDoc="0" locked="0" layoutInCell="1" allowOverlap="1" wp14:anchorId="27892820" wp14:editId="53D509F2">
            <wp:simplePos x="0" y="0"/>
            <wp:positionH relativeFrom="column">
              <wp:posOffset>5080635</wp:posOffset>
            </wp:positionH>
            <wp:positionV relativeFrom="paragraph">
              <wp:posOffset>279400</wp:posOffset>
            </wp:positionV>
            <wp:extent cx="1297305" cy="1028700"/>
            <wp:effectExtent l="0" t="0" r="0" b="12700"/>
            <wp:wrapThrough wrapText="bothSides">
              <wp:wrapPolygon edited="0">
                <wp:start x="0" y="0"/>
                <wp:lineTo x="0" y="21333"/>
                <wp:lineTo x="21145" y="21333"/>
                <wp:lineTo x="211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285E5" w14:textId="77777777" w:rsidR="00A9378F" w:rsidRDefault="001C3C7E" w:rsidP="001D1951">
      <w:pPr>
        <w:pStyle w:val="ListNumber"/>
      </w:pPr>
      <w:r>
        <w:t xml:space="preserve">Double click </w:t>
      </w:r>
      <w:r w:rsidRPr="001C3C7E">
        <w:rPr>
          <w:i/>
          <w:iCs/>
        </w:rPr>
        <w:t>AliceAndOrAndTheSafe.jar</w:t>
      </w:r>
      <w:r>
        <w:rPr>
          <w:i/>
          <w:iCs/>
        </w:rPr>
        <w:t xml:space="preserve"> </w:t>
      </w:r>
    </w:p>
    <w:p w14:paraId="03379F1A" w14:textId="77777777" w:rsidR="001C3C7E" w:rsidRDefault="001C3C7E" w:rsidP="001C3C7E">
      <w:pPr>
        <w:pStyle w:val="ListNumber"/>
        <w:numPr>
          <w:ilvl w:val="0"/>
          <w:numId w:val="0"/>
        </w:numPr>
      </w:pPr>
    </w:p>
    <w:p w14:paraId="07DF5422" w14:textId="77777777" w:rsidR="001D1951" w:rsidRDefault="001C3C7E" w:rsidP="001D1951">
      <w:pPr>
        <w:pStyle w:val="ListNumber"/>
      </w:pPr>
      <w:r w:rsidRPr="001C3C7E">
        <w:drawing>
          <wp:anchor distT="0" distB="0" distL="114300" distR="114300" simplePos="0" relativeHeight="251659264" behindDoc="1" locked="0" layoutInCell="1" allowOverlap="1" wp14:anchorId="3B8A6A93" wp14:editId="482754DB">
            <wp:simplePos x="0" y="0"/>
            <wp:positionH relativeFrom="column">
              <wp:posOffset>1311910</wp:posOffset>
            </wp:positionH>
            <wp:positionV relativeFrom="paragraph">
              <wp:posOffset>291465</wp:posOffset>
            </wp:positionV>
            <wp:extent cx="2566035" cy="238188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safe-like window pops up:</w:t>
      </w:r>
    </w:p>
    <w:p w14:paraId="1DAB4BDC" w14:textId="77777777" w:rsidR="001C3C7E" w:rsidRDefault="001C3C7E" w:rsidP="001C3C7E">
      <w:pPr>
        <w:pStyle w:val="ListNumber"/>
        <w:numPr>
          <w:ilvl w:val="0"/>
          <w:numId w:val="0"/>
        </w:numPr>
      </w:pPr>
    </w:p>
    <w:p w14:paraId="4F8A0789" w14:textId="77777777" w:rsidR="001C3C7E" w:rsidRDefault="001C3C7E" w:rsidP="001C3C7E">
      <w:pPr>
        <w:pStyle w:val="ListNumber"/>
        <w:numPr>
          <w:ilvl w:val="0"/>
          <w:numId w:val="0"/>
        </w:numPr>
      </w:pPr>
    </w:p>
    <w:p w14:paraId="7D4FEE71" w14:textId="77777777" w:rsidR="001C3C7E" w:rsidRDefault="001C3C7E" w:rsidP="001C3C7E">
      <w:pPr>
        <w:pStyle w:val="ListNumber"/>
        <w:numPr>
          <w:ilvl w:val="0"/>
          <w:numId w:val="0"/>
        </w:numPr>
      </w:pPr>
    </w:p>
    <w:p w14:paraId="7E7B5B22" w14:textId="77777777" w:rsidR="001C3C7E" w:rsidRDefault="001C3C7E" w:rsidP="001C3C7E">
      <w:pPr>
        <w:pStyle w:val="ListNumber"/>
        <w:numPr>
          <w:ilvl w:val="0"/>
          <w:numId w:val="0"/>
        </w:numPr>
      </w:pPr>
    </w:p>
    <w:p w14:paraId="5D6431BE" w14:textId="77777777" w:rsidR="001C3C7E" w:rsidRDefault="001C3C7E" w:rsidP="001C3C7E">
      <w:pPr>
        <w:pStyle w:val="ListNumber"/>
        <w:numPr>
          <w:ilvl w:val="0"/>
          <w:numId w:val="0"/>
        </w:numPr>
      </w:pPr>
    </w:p>
    <w:p w14:paraId="67D532BE" w14:textId="77777777" w:rsidR="001C3C7E" w:rsidRDefault="001C3C7E" w:rsidP="001C3C7E">
      <w:pPr>
        <w:pStyle w:val="ListNumber"/>
        <w:numPr>
          <w:ilvl w:val="0"/>
          <w:numId w:val="0"/>
        </w:numPr>
      </w:pPr>
    </w:p>
    <w:p w14:paraId="7908925D" w14:textId="77777777" w:rsidR="001C3C7E" w:rsidRDefault="001C3C7E" w:rsidP="001C3C7E">
      <w:pPr>
        <w:pStyle w:val="ListNumber"/>
        <w:numPr>
          <w:ilvl w:val="0"/>
          <w:numId w:val="0"/>
        </w:numPr>
      </w:pPr>
    </w:p>
    <w:p w14:paraId="58E3F6D7" w14:textId="77777777" w:rsidR="001C3C7E" w:rsidRDefault="001C3C7E" w:rsidP="001C3C7E">
      <w:pPr>
        <w:pStyle w:val="ListNumber"/>
        <w:numPr>
          <w:ilvl w:val="0"/>
          <w:numId w:val="0"/>
        </w:numPr>
      </w:pPr>
    </w:p>
    <w:p w14:paraId="3C817617" w14:textId="77777777" w:rsidR="001C3C7E" w:rsidRDefault="001C3C7E" w:rsidP="001D1951">
      <w:pPr>
        <w:pStyle w:val="ListNumber"/>
      </w:pPr>
      <w:r w:rsidRPr="001C3C7E">
        <w:drawing>
          <wp:anchor distT="0" distB="0" distL="114300" distR="114300" simplePos="0" relativeHeight="251660288" behindDoc="1" locked="0" layoutInCell="1" allowOverlap="1" wp14:anchorId="27EF2C07" wp14:editId="1D78D38C">
            <wp:simplePos x="0" y="0"/>
            <wp:positionH relativeFrom="column">
              <wp:posOffset>1422400</wp:posOffset>
            </wp:positionH>
            <wp:positionV relativeFrom="paragraph">
              <wp:posOffset>341418</wp:posOffset>
            </wp:positionV>
            <wp:extent cx="2743835" cy="150811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853" cy="153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Trying some random password colors the password field with red:</w:t>
      </w:r>
    </w:p>
    <w:p w14:paraId="4D9C1DFB" w14:textId="77777777" w:rsidR="001C3C7E" w:rsidRDefault="001C3C7E" w:rsidP="001C3C7E">
      <w:pPr>
        <w:pStyle w:val="ListNumber"/>
        <w:numPr>
          <w:ilvl w:val="0"/>
          <w:numId w:val="0"/>
        </w:numPr>
        <w:ind w:left="432"/>
      </w:pPr>
    </w:p>
    <w:p w14:paraId="793706EA" w14:textId="77777777" w:rsidR="001C3C7E" w:rsidRDefault="001C3C7E" w:rsidP="001C3C7E">
      <w:pPr>
        <w:pStyle w:val="ListNumber"/>
        <w:numPr>
          <w:ilvl w:val="0"/>
          <w:numId w:val="0"/>
        </w:numPr>
        <w:ind w:left="432"/>
      </w:pPr>
    </w:p>
    <w:p w14:paraId="4F112BF4" w14:textId="77777777" w:rsidR="001C3C7E" w:rsidRDefault="001C3C7E" w:rsidP="001C3C7E">
      <w:pPr>
        <w:pStyle w:val="ListNumber"/>
        <w:numPr>
          <w:ilvl w:val="0"/>
          <w:numId w:val="0"/>
        </w:numPr>
        <w:ind w:left="432"/>
      </w:pPr>
    </w:p>
    <w:p w14:paraId="60D00DAD" w14:textId="77777777" w:rsidR="001C3C7E" w:rsidRDefault="001C3C7E" w:rsidP="001C3C7E">
      <w:pPr>
        <w:pStyle w:val="ListNumber"/>
        <w:numPr>
          <w:ilvl w:val="0"/>
          <w:numId w:val="0"/>
        </w:numPr>
        <w:ind w:left="432"/>
      </w:pPr>
    </w:p>
    <w:p w14:paraId="28A97E1D" w14:textId="77777777" w:rsidR="001C3C7E" w:rsidRDefault="001C3C7E" w:rsidP="001C3C7E">
      <w:pPr>
        <w:pStyle w:val="ListNumber"/>
        <w:numPr>
          <w:ilvl w:val="0"/>
          <w:numId w:val="0"/>
        </w:numPr>
        <w:ind w:left="432"/>
      </w:pPr>
    </w:p>
    <w:p w14:paraId="0957F754" w14:textId="77777777" w:rsidR="001D1951" w:rsidRDefault="001C3C7E" w:rsidP="001D1951">
      <w:pPr>
        <w:pStyle w:val="ListNumber"/>
      </w:pPr>
      <w:r>
        <w:t>Clicking around will discover the invisible text box beneath the numbers-pad:</w:t>
      </w:r>
    </w:p>
    <w:p w14:paraId="0EB80E5C" w14:textId="77777777" w:rsidR="001C3C7E" w:rsidRDefault="00522CF9" w:rsidP="001C3C7E">
      <w:pPr>
        <w:pStyle w:val="ListNumber"/>
        <w:numPr>
          <w:ilvl w:val="0"/>
          <w:numId w:val="0"/>
        </w:numPr>
        <w:ind w:left="432"/>
      </w:pPr>
      <w:r w:rsidRPr="00522CF9">
        <w:drawing>
          <wp:anchor distT="0" distB="0" distL="114300" distR="114300" simplePos="0" relativeHeight="251661312" behindDoc="1" locked="0" layoutInCell="1" allowOverlap="1" wp14:anchorId="53BD1449" wp14:editId="17C00E36">
            <wp:simplePos x="0" y="0"/>
            <wp:positionH relativeFrom="column">
              <wp:posOffset>1080135</wp:posOffset>
            </wp:positionH>
            <wp:positionV relativeFrom="paragraph">
              <wp:posOffset>113242</wp:posOffset>
            </wp:positionV>
            <wp:extent cx="3886835" cy="572408"/>
            <wp:effectExtent l="0" t="0" r="0" b="1206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572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BA5C8" w14:textId="77777777" w:rsidR="001C3C7E" w:rsidRDefault="001C3C7E" w:rsidP="001C3C7E">
      <w:pPr>
        <w:pStyle w:val="ListNumber"/>
        <w:numPr>
          <w:ilvl w:val="0"/>
          <w:numId w:val="0"/>
        </w:numPr>
        <w:ind w:left="432"/>
      </w:pPr>
    </w:p>
    <w:p w14:paraId="47E3B2A3" w14:textId="77777777" w:rsidR="001D1951" w:rsidRDefault="001C3C7E" w:rsidP="001D1951">
      <w:pPr>
        <w:pStyle w:val="ListNumber"/>
      </w:pPr>
      <w:r>
        <w:lastRenderedPageBreak/>
        <w:t>Open wire shark for Unix / Linux as suggested in the hidden text,</w:t>
      </w:r>
    </w:p>
    <w:p w14:paraId="0548EDE9" w14:textId="77777777" w:rsidR="001C3C7E" w:rsidRDefault="001C3C7E" w:rsidP="001C3C7E">
      <w:pPr>
        <w:pStyle w:val="ListNumber"/>
        <w:numPr>
          <w:ilvl w:val="0"/>
          <w:numId w:val="0"/>
        </w:numPr>
        <w:ind w:left="432"/>
      </w:pPr>
      <w:r>
        <w:t>For windows use RawCap.exe which you can download from:</w:t>
      </w:r>
    </w:p>
    <w:p w14:paraId="59DBBD30" w14:textId="77777777" w:rsidR="006067EE" w:rsidRDefault="006067EE" w:rsidP="006067EE">
      <w:pPr>
        <w:pStyle w:val="ListNumber"/>
        <w:numPr>
          <w:ilvl w:val="0"/>
          <w:numId w:val="0"/>
        </w:numPr>
        <w:ind w:left="432"/>
      </w:pPr>
      <w:hyperlink r:id="rId11" w:history="1">
        <w:r w:rsidRPr="006067EE">
          <w:rPr>
            <w:rStyle w:val="Hyperlink"/>
          </w:rPr>
          <w:t>http://www.netresec.com/?page=RawCap</w:t>
        </w:r>
      </w:hyperlink>
    </w:p>
    <w:p w14:paraId="5DF5C775" w14:textId="77777777" w:rsidR="006067EE" w:rsidRDefault="0046133F" w:rsidP="006067EE">
      <w:pPr>
        <w:pStyle w:val="ListNumber"/>
        <w:numPr>
          <w:ilvl w:val="0"/>
          <w:numId w:val="0"/>
        </w:numPr>
        <w:ind w:left="432"/>
      </w:pPr>
      <w:r>
        <w:t xml:space="preserve">I’m using Mac OSX and everything I’ll show here will work exactly the same on any Unix / Linux Machine, for windows you’ll need to understand there’s a need to download </w:t>
      </w:r>
      <w:proofErr w:type="spellStart"/>
      <w:r>
        <w:t>RawCap</w:t>
      </w:r>
      <w:proofErr w:type="spellEnd"/>
      <w:r>
        <w:t xml:space="preserve"> and use it on the </w:t>
      </w:r>
      <w:proofErr w:type="spellStart"/>
      <w:r>
        <w:t>cmd</w:t>
      </w:r>
      <w:proofErr w:type="spellEnd"/>
      <w:r>
        <w:t xml:space="preserve"> with the command I wrote in the invisible text box, you’ll be able to open the result file with Wireshark and see the same results</w:t>
      </w:r>
    </w:p>
    <w:p w14:paraId="38F1B85C" w14:textId="77777777" w:rsidR="0046133F" w:rsidRDefault="0046133F" w:rsidP="006067EE">
      <w:pPr>
        <w:pStyle w:val="ListNumber"/>
        <w:numPr>
          <w:ilvl w:val="0"/>
          <w:numId w:val="0"/>
        </w:numPr>
        <w:ind w:left="432"/>
      </w:pPr>
      <w:r w:rsidRPr="0046133F">
        <w:drawing>
          <wp:anchor distT="0" distB="0" distL="114300" distR="114300" simplePos="0" relativeHeight="251662336" behindDoc="1" locked="0" layoutInCell="1" allowOverlap="1" wp14:anchorId="73025E94" wp14:editId="3CF34DAD">
            <wp:simplePos x="0" y="0"/>
            <wp:positionH relativeFrom="column">
              <wp:posOffset>1508760</wp:posOffset>
            </wp:positionH>
            <wp:positionV relativeFrom="paragraph">
              <wp:posOffset>156210</wp:posOffset>
            </wp:positionV>
            <wp:extent cx="5344160" cy="2169795"/>
            <wp:effectExtent l="0" t="0" r="0" b="0"/>
            <wp:wrapThrough wrapText="bothSides">
              <wp:wrapPolygon edited="0">
                <wp:start x="0" y="0"/>
                <wp:lineTo x="0" y="21240"/>
                <wp:lineTo x="21456" y="21240"/>
                <wp:lineTo x="2145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A67A2" w14:textId="77777777" w:rsidR="001D1951" w:rsidRDefault="0046133F" w:rsidP="001D1951">
      <w:pPr>
        <w:pStyle w:val="ListNumber"/>
      </w:pPr>
      <w:r>
        <w:t>Choose the Loopback: lo0 interface as I wrote in the invisible text box:</w:t>
      </w:r>
    </w:p>
    <w:p w14:paraId="57A66CE5" w14:textId="77777777" w:rsidR="0046133F" w:rsidRDefault="0046133F" w:rsidP="0046133F">
      <w:pPr>
        <w:pStyle w:val="ListNumber"/>
        <w:numPr>
          <w:ilvl w:val="0"/>
          <w:numId w:val="0"/>
        </w:numPr>
        <w:ind w:left="432"/>
      </w:pPr>
    </w:p>
    <w:p w14:paraId="26AC6C21" w14:textId="77777777" w:rsidR="0046133F" w:rsidRDefault="0046133F" w:rsidP="0046133F">
      <w:pPr>
        <w:pStyle w:val="ListNumber"/>
        <w:numPr>
          <w:ilvl w:val="0"/>
          <w:numId w:val="0"/>
        </w:numPr>
      </w:pPr>
    </w:p>
    <w:p w14:paraId="3FBCE6C9" w14:textId="77777777" w:rsidR="001D1951" w:rsidRDefault="0046133F" w:rsidP="001D1951">
      <w:pPr>
        <w:pStyle w:val="ListNumber"/>
      </w:pPr>
      <w:r>
        <w:t>Use the Wire Shark filter as I wrote in the invisible text box</w:t>
      </w:r>
      <w:r w:rsidR="009C051C">
        <w:t xml:space="preserve"> to show only the relevant packets</w:t>
      </w:r>
      <w:r>
        <w:t>:</w:t>
      </w:r>
    </w:p>
    <w:p w14:paraId="4CEE7AB8" w14:textId="77777777" w:rsidR="009C051C" w:rsidRDefault="009C051C" w:rsidP="009C051C">
      <w:pPr>
        <w:pStyle w:val="ListNumber"/>
        <w:numPr>
          <w:ilvl w:val="0"/>
          <w:numId w:val="0"/>
        </w:numPr>
        <w:ind w:left="432"/>
      </w:pPr>
      <w:r w:rsidRPr="009C051C">
        <w:drawing>
          <wp:inline distT="0" distB="0" distL="0" distR="0" wp14:anchorId="01F172C2" wp14:editId="26CC3FB0">
            <wp:extent cx="5943600" cy="1847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CC8B" w14:textId="77777777" w:rsidR="0046133F" w:rsidRDefault="0046133F" w:rsidP="0046133F">
      <w:pPr>
        <w:pStyle w:val="ListNumber"/>
        <w:numPr>
          <w:ilvl w:val="0"/>
          <w:numId w:val="0"/>
        </w:numPr>
        <w:ind w:left="432"/>
      </w:pPr>
    </w:p>
    <w:p w14:paraId="7841D951" w14:textId="77777777" w:rsidR="001D1951" w:rsidRDefault="00CC277A" w:rsidP="001D1951">
      <w:pPr>
        <w:pStyle w:val="ListNumber"/>
      </w:pPr>
      <w:r>
        <w:lastRenderedPageBreak/>
        <w:t>Click on the packets to spy on Or and Alice conversation:</w:t>
      </w:r>
    </w:p>
    <w:p w14:paraId="113AFD21" w14:textId="77777777" w:rsidR="00CC277A" w:rsidRDefault="003D7B56" w:rsidP="00CC277A">
      <w:pPr>
        <w:pStyle w:val="ListNumber"/>
        <w:numPr>
          <w:ilvl w:val="0"/>
          <w:numId w:val="0"/>
        </w:numPr>
        <w:ind w:left="432"/>
      </w:pPr>
      <w:r w:rsidRPr="003D7B56">
        <w:drawing>
          <wp:inline distT="0" distB="0" distL="0" distR="0" wp14:anchorId="04B41A29" wp14:editId="0C5C4B7F">
            <wp:extent cx="5943600" cy="2157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827A" w14:textId="77777777" w:rsidR="009C051C" w:rsidRDefault="00FF39B5" w:rsidP="001D1951">
      <w:pPr>
        <w:pStyle w:val="ListNumber"/>
      </w:pPr>
      <w:r>
        <w:t>Look for some interesting messages:</w:t>
      </w:r>
    </w:p>
    <w:p w14:paraId="64535198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  <w:r w:rsidRPr="00FF39B5">
        <w:drawing>
          <wp:anchor distT="0" distB="0" distL="114300" distR="114300" simplePos="0" relativeHeight="251663360" behindDoc="1" locked="0" layoutInCell="1" allowOverlap="1" wp14:anchorId="1B48B971" wp14:editId="4FFEE6BC">
            <wp:simplePos x="0" y="0"/>
            <wp:positionH relativeFrom="column">
              <wp:posOffset>2566035</wp:posOffset>
            </wp:positionH>
            <wp:positionV relativeFrom="paragraph">
              <wp:posOffset>320040</wp:posOffset>
            </wp:positionV>
            <wp:extent cx="4231640" cy="726440"/>
            <wp:effectExtent l="0" t="0" r="10160" b="10160"/>
            <wp:wrapThrough wrapText="bothSides">
              <wp:wrapPolygon edited="0">
                <wp:start x="0" y="0"/>
                <wp:lineTo x="0" y="21147"/>
                <wp:lineTo x="21522" y="21147"/>
                <wp:lineTo x="2152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E14CD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  <w:r w:rsidRPr="00FF39B5">
        <w:drawing>
          <wp:anchor distT="0" distB="0" distL="114300" distR="114300" simplePos="0" relativeHeight="251664384" behindDoc="1" locked="0" layoutInCell="1" allowOverlap="1" wp14:anchorId="4222EB24" wp14:editId="50A3A200">
            <wp:simplePos x="0" y="0"/>
            <wp:positionH relativeFrom="column">
              <wp:posOffset>2678430</wp:posOffset>
            </wp:positionH>
            <wp:positionV relativeFrom="paragraph">
              <wp:posOffset>778510</wp:posOffset>
            </wp:positionV>
            <wp:extent cx="3885565" cy="1056005"/>
            <wp:effectExtent l="0" t="0" r="635" b="10795"/>
            <wp:wrapThrough wrapText="bothSides">
              <wp:wrapPolygon edited="0">
                <wp:start x="0" y="0"/>
                <wp:lineTo x="0" y="21301"/>
                <wp:lineTo x="21462" y="21301"/>
                <wp:lineTo x="2146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Finding out they’re about to send the code for the safe!</w:t>
      </w:r>
    </w:p>
    <w:p w14:paraId="7920DB7B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</w:p>
    <w:p w14:paraId="7C90E3CF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  <w:r w:rsidRPr="00FF39B5">
        <w:drawing>
          <wp:anchor distT="0" distB="0" distL="114300" distR="114300" simplePos="0" relativeHeight="251665408" behindDoc="1" locked="0" layoutInCell="1" allowOverlap="1" wp14:anchorId="260BC74C" wp14:editId="2CE97A10">
            <wp:simplePos x="0" y="0"/>
            <wp:positionH relativeFrom="column">
              <wp:posOffset>2680335</wp:posOffset>
            </wp:positionH>
            <wp:positionV relativeFrom="paragraph">
              <wp:posOffset>728856</wp:posOffset>
            </wp:positionV>
            <wp:extent cx="3795502" cy="116217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517" cy="116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Finding out they want to encrypt the code before sending it</w:t>
      </w:r>
    </w:p>
    <w:p w14:paraId="5D806C37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</w:p>
    <w:p w14:paraId="22C4691A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</w:p>
    <w:p w14:paraId="6400CC3B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</w:p>
    <w:p w14:paraId="0DA7DFB5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  <w:r w:rsidRPr="00FF39B5">
        <w:drawing>
          <wp:anchor distT="0" distB="0" distL="114300" distR="114300" simplePos="0" relativeHeight="251666432" behindDoc="1" locked="0" layoutInCell="1" allowOverlap="1" wp14:anchorId="2E81E1A0" wp14:editId="47B989B2">
            <wp:simplePos x="0" y="0"/>
            <wp:positionH relativeFrom="column">
              <wp:posOffset>3136900</wp:posOffset>
            </wp:positionH>
            <wp:positionV relativeFrom="paragraph">
              <wp:posOffset>105410</wp:posOffset>
            </wp:positionV>
            <wp:extent cx="3426460" cy="829945"/>
            <wp:effectExtent l="0" t="0" r="2540" b="8255"/>
            <wp:wrapThrough wrapText="bothSides">
              <wp:wrapPolygon edited="0">
                <wp:start x="0" y="0"/>
                <wp:lineTo x="0" y="21154"/>
                <wp:lineTo x="21456" y="21154"/>
                <wp:lineTo x="2145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DE849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  <w:r>
        <w:t>“</w:t>
      </w:r>
      <w:r w:rsidRPr="00FF39B5">
        <w:rPr>
          <w:i/>
          <w:iCs/>
        </w:rPr>
        <w:t xml:space="preserve">Alice Unique </w:t>
      </w:r>
      <w:proofErr w:type="gramStart"/>
      <w:r w:rsidRPr="00FF39B5">
        <w:rPr>
          <w:i/>
          <w:iCs/>
        </w:rPr>
        <w:t>To</w:t>
      </w:r>
      <w:proofErr w:type="gramEnd"/>
      <w:r w:rsidRPr="00FF39B5">
        <w:rPr>
          <w:i/>
          <w:iCs/>
        </w:rPr>
        <w:t xml:space="preserve"> Or Keys Encryption You</w:t>
      </w:r>
      <w:r>
        <w:t>” = Auto key!</w:t>
      </w:r>
    </w:p>
    <w:p w14:paraId="6E0527EF" w14:textId="77777777" w:rsidR="00FF39B5" w:rsidRDefault="004E2AEA" w:rsidP="00FF39B5">
      <w:pPr>
        <w:pStyle w:val="ListNumber"/>
        <w:numPr>
          <w:ilvl w:val="0"/>
          <w:numId w:val="0"/>
        </w:numPr>
      </w:pPr>
      <w:r w:rsidRPr="004E2AEA">
        <w:drawing>
          <wp:anchor distT="0" distB="0" distL="114300" distR="114300" simplePos="0" relativeHeight="251667456" behindDoc="0" locked="0" layoutInCell="1" allowOverlap="1" wp14:anchorId="5ABF33BF" wp14:editId="74311162">
            <wp:simplePos x="0" y="0"/>
            <wp:positionH relativeFrom="column">
              <wp:posOffset>4508646</wp:posOffset>
            </wp:positionH>
            <wp:positionV relativeFrom="paragraph">
              <wp:posOffset>158125</wp:posOffset>
            </wp:positionV>
            <wp:extent cx="1490491" cy="949161"/>
            <wp:effectExtent l="0" t="0" r="8255" b="0"/>
            <wp:wrapThrough wrapText="bothSides">
              <wp:wrapPolygon edited="0">
                <wp:start x="0" y="0"/>
                <wp:lineTo x="0" y="20819"/>
                <wp:lineTo x="21352" y="20819"/>
                <wp:lineTo x="2135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491" cy="94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9FFEC" w14:textId="77777777" w:rsidR="00FF39B5" w:rsidRDefault="00FF39B5" w:rsidP="00FF39B5">
      <w:pPr>
        <w:pStyle w:val="ListNumber"/>
        <w:numPr>
          <w:ilvl w:val="0"/>
          <w:numId w:val="0"/>
        </w:numPr>
      </w:pPr>
      <w:r>
        <w:t xml:space="preserve">Discovering the encryption key: </w:t>
      </w:r>
      <w:r w:rsidR="00EF613C">
        <w:t xml:space="preserve"> ORLOVESALICE</w:t>
      </w:r>
    </w:p>
    <w:p w14:paraId="043BE392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</w:p>
    <w:p w14:paraId="0895FB8F" w14:textId="77777777" w:rsidR="00FF39B5" w:rsidRDefault="00EF613C" w:rsidP="00EF613C">
      <w:pPr>
        <w:pStyle w:val="ListNumber"/>
        <w:numPr>
          <w:ilvl w:val="0"/>
          <w:numId w:val="0"/>
        </w:numPr>
        <w:ind w:left="432" w:hanging="432"/>
      </w:pPr>
      <w:r w:rsidRPr="00EF613C">
        <w:lastRenderedPageBreak/>
        <w:drawing>
          <wp:anchor distT="0" distB="0" distL="114300" distR="114300" simplePos="0" relativeHeight="251668480" behindDoc="0" locked="0" layoutInCell="1" allowOverlap="1" wp14:anchorId="1315EC7B" wp14:editId="4B1DE8A6">
            <wp:simplePos x="0" y="0"/>
            <wp:positionH relativeFrom="column">
              <wp:posOffset>4048999</wp:posOffset>
            </wp:positionH>
            <wp:positionV relativeFrom="paragraph">
              <wp:posOffset>177</wp:posOffset>
            </wp:positionV>
            <wp:extent cx="1635125" cy="1056640"/>
            <wp:effectExtent l="0" t="0" r="0" b="10160"/>
            <wp:wrapThrough wrapText="bothSides">
              <wp:wrapPolygon edited="0">
                <wp:start x="0" y="0"/>
                <wp:lineTo x="0" y="21288"/>
                <wp:lineTo x="21139" y="21288"/>
                <wp:lineTo x="21139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encrypted code: </w:t>
      </w:r>
    </w:p>
    <w:p w14:paraId="7CE0542B" w14:textId="77777777" w:rsidR="00FF39B5" w:rsidRDefault="00FF39B5" w:rsidP="00FF39B5">
      <w:pPr>
        <w:pStyle w:val="ListNumber"/>
        <w:numPr>
          <w:ilvl w:val="0"/>
          <w:numId w:val="0"/>
        </w:numPr>
        <w:ind w:left="432"/>
      </w:pPr>
    </w:p>
    <w:p w14:paraId="4509F0CE" w14:textId="77777777" w:rsidR="00FF39B5" w:rsidRDefault="00FF39B5" w:rsidP="00EF613C">
      <w:pPr>
        <w:pStyle w:val="ListNumber"/>
        <w:numPr>
          <w:ilvl w:val="0"/>
          <w:numId w:val="0"/>
        </w:numPr>
        <w:ind w:left="432" w:hanging="432"/>
      </w:pPr>
    </w:p>
    <w:p w14:paraId="2967D9FE" w14:textId="77777777" w:rsidR="00FF39B5" w:rsidRDefault="00FF39B5" w:rsidP="00EF613C">
      <w:pPr>
        <w:pStyle w:val="ListNumber"/>
        <w:numPr>
          <w:ilvl w:val="0"/>
          <w:numId w:val="0"/>
        </w:numPr>
      </w:pPr>
    </w:p>
    <w:p w14:paraId="10229FDF" w14:textId="77777777" w:rsidR="009C051C" w:rsidRDefault="00EF613C" w:rsidP="001D1951">
      <w:pPr>
        <w:pStyle w:val="ListNumber"/>
      </w:pPr>
      <w:r>
        <w:t xml:space="preserve"> Use </w:t>
      </w:r>
      <w:hyperlink r:id="rId21" w:history="1">
        <w:r w:rsidRPr="00EF613C">
          <w:rPr>
            <w:rStyle w:val="Hyperlink"/>
          </w:rPr>
          <w:t>dcode.fr</w:t>
        </w:r>
      </w:hyperlink>
      <w:r>
        <w:t xml:space="preserve"> to decode the encrypted code</w:t>
      </w:r>
      <w:r w:rsidR="008C0A58">
        <w:t xml:space="preserve"> with the key from their conversation ORLOVESALICE</w:t>
      </w:r>
      <w:r>
        <w:t>:</w:t>
      </w:r>
    </w:p>
    <w:p w14:paraId="1B5BE323" w14:textId="77777777" w:rsidR="00EF613C" w:rsidRDefault="008C0A58" w:rsidP="00EF613C">
      <w:pPr>
        <w:pStyle w:val="ListNumber"/>
        <w:numPr>
          <w:ilvl w:val="0"/>
          <w:numId w:val="0"/>
        </w:numPr>
        <w:ind w:left="432"/>
      </w:pPr>
      <w:r w:rsidRPr="008C0A58">
        <w:drawing>
          <wp:inline distT="0" distB="0" distL="0" distR="0" wp14:anchorId="745321ED" wp14:editId="344987E5">
            <wp:extent cx="5943600" cy="2908935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73D" w14:textId="77777777" w:rsidR="009C051C" w:rsidRDefault="008C0A58" w:rsidP="001D1951">
      <w:pPr>
        <w:pStyle w:val="ListNumber"/>
      </w:pPr>
      <w:r w:rsidRPr="008C0A58">
        <w:drawing>
          <wp:anchor distT="0" distB="0" distL="114300" distR="114300" simplePos="0" relativeHeight="251669504" behindDoc="0" locked="0" layoutInCell="1" allowOverlap="1" wp14:anchorId="4728A2D9" wp14:editId="7CFC40E9">
            <wp:simplePos x="0" y="0"/>
            <wp:positionH relativeFrom="column">
              <wp:posOffset>3251835</wp:posOffset>
            </wp:positionH>
            <wp:positionV relativeFrom="paragraph">
              <wp:posOffset>107950</wp:posOffset>
            </wp:positionV>
            <wp:extent cx="3448050" cy="2240280"/>
            <wp:effectExtent l="0" t="0" r="6350" b="0"/>
            <wp:wrapThrough wrapText="bothSides">
              <wp:wrapPolygon edited="0">
                <wp:start x="0" y="0"/>
                <wp:lineTo x="0" y="21306"/>
                <wp:lineTo x="21481" y="21306"/>
                <wp:lineTo x="2148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Copy the decrypted password and paste it in the safe password field then click the submit button, a CONGRATS window pops up and an encrypted text inside it with an encryption site right below it</w:t>
      </w:r>
    </w:p>
    <w:p w14:paraId="4DC1FA9D" w14:textId="77777777" w:rsidR="008C0A58" w:rsidRDefault="008C0A58" w:rsidP="008C0A58">
      <w:pPr>
        <w:pStyle w:val="ListNumber"/>
        <w:numPr>
          <w:ilvl w:val="0"/>
          <w:numId w:val="0"/>
        </w:numPr>
      </w:pPr>
    </w:p>
    <w:p w14:paraId="25B82F81" w14:textId="77777777" w:rsidR="008C0A58" w:rsidRDefault="008C0A58" w:rsidP="008C0A58">
      <w:pPr>
        <w:pStyle w:val="ListNumber"/>
        <w:numPr>
          <w:ilvl w:val="0"/>
          <w:numId w:val="0"/>
        </w:numPr>
      </w:pPr>
    </w:p>
    <w:p w14:paraId="260332DE" w14:textId="77777777" w:rsidR="008C0A58" w:rsidRDefault="008C0A58" w:rsidP="008C0A58">
      <w:pPr>
        <w:pStyle w:val="ListNumber"/>
        <w:numPr>
          <w:ilvl w:val="0"/>
          <w:numId w:val="0"/>
        </w:numPr>
      </w:pPr>
    </w:p>
    <w:p w14:paraId="63C341AB" w14:textId="77777777" w:rsidR="008C0A58" w:rsidRDefault="008C0A58" w:rsidP="008C0A58">
      <w:pPr>
        <w:pStyle w:val="ListNumber"/>
        <w:numPr>
          <w:ilvl w:val="0"/>
          <w:numId w:val="0"/>
        </w:numPr>
      </w:pPr>
    </w:p>
    <w:p w14:paraId="54BB20DA" w14:textId="77777777" w:rsidR="009C051C" w:rsidRDefault="00ED0F34" w:rsidP="001D1951">
      <w:pPr>
        <w:pStyle w:val="ListNumber"/>
      </w:pPr>
      <w:r w:rsidRPr="00ED0F34">
        <w:lastRenderedPageBreak/>
        <w:drawing>
          <wp:anchor distT="0" distB="0" distL="114300" distR="114300" simplePos="0" relativeHeight="251670528" behindDoc="0" locked="0" layoutInCell="1" allowOverlap="1" wp14:anchorId="0799E5D8" wp14:editId="3613323D">
            <wp:simplePos x="0" y="0"/>
            <wp:positionH relativeFrom="column">
              <wp:posOffset>3594277</wp:posOffset>
            </wp:positionH>
            <wp:positionV relativeFrom="paragraph">
              <wp:posOffset>552</wp:posOffset>
            </wp:positionV>
            <wp:extent cx="3003625" cy="1760137"/>
            <wp:effectExtent l="0" t="0" r="0" b="0"/>
            <wp:wrapThrough wrapText="bothSides">
              <wp:wrapPolygon edited="0">
                <wp:start x="0" y="0"/>
                <wp:lineTo x="0" y="21202"/>
                <wp:lineTo x="21372" y="21202"/>
                <wp:lineTo x="2137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625" cy="1760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A58">
        <w:t xml:space="preserve">Go to the </w:t>
      </w:r>
      <w:hyperlink r:id="rId25" w:history="1">
        <w:r w:rsidR="00B70873" w:rsidRPr="00E226EF">
          <w:rPr>
            <w:rStyle w:val="Hyperlink"/>
          </w:rPr>
          <w:t>https://encipher.it</w:t>
        </w:r>
      </w:hyperlink>
      <w:r w:rsidR="00B70873">
        <w:t xml:space="preserve"> </w:t>
      </w:r>
      <w:r w:rsidR="008C0A58">
        <w:t>site with your browser</w:t>
      </w:r>
      <w:r w:rsidR="00B70873">
        <w:t xml:space="preserve"> and copy the encrypted message into the</w:t>
      </w:r>
      <w:r w:rsidR="00036ECE">
        <w:t xml:space="preserve"> </w:t>
      </w:r>
      <w:r>
        <w:t>text box there</w:t>
      </w:r>
    </w:p>
    <w:p w14:paraId="29E81BF8" w14:textId="77777777" w:rsidR="00ED0F34" w:rsidRDefault="00ED0F34" w:rsidP="00ED0F34">
      <w:pPr>
        <w:pStyle w:val="ListNumber"/>
        <w:numPr>
          <w:ilvl w:val="0"/>
          <w:numId w:val="0"/>
        </w:numPr>
        <w:ind w:left="432"/>
      </w:pPr>
    </w:p>
    <w:p w14:paraId="4885CB97" w14:textId="77777777" w:rsidR="00ED0F34" w:rsidRDefault="00ED0F34" w:rsidP="00ED0F34">
      <w:pPr>
        <w:pStyle w:val="ListNumber"/>
        <w:numPr>
          <w:ilvl w:val="0"/>
          <w:numId w:val="0"/>
        </w:numPr>
        <w:ind w:left="432"/>
      </w:pPr>
    </w:p>
    <w:p w14:paraId="4FE0392B" w14:textId="77777777" w:rsidR="008C0A58" w:rsidRDefault="00ED0F34" w:rsidP="008C0A58">
      <w:pPr>
        <w:pStyle w:val="ListNumber"/>
        <w:numPr>
          <w:ilvl w:val="0"/>
          <w:numId w:val="0"/>
        </w:numPr>
        <w:ind w:left="432" w:hanging="432"/>
      </w:pPr>
      <w:r w:rsidRPr="00ED0F34">
        <w:drawing>
          <wp:anchor distT="0" distB="0" distL="114300" distR="114300" simplePos="0" relativeHeight="251671552" behindDoc="0" locked="0" layoutInCell="1" allowOverlap="1" wp14:anchorId="16D6BD1D" wp14:editId="4721B8FB">
            <wp:simplePos x="0" y="0"/>
            <wp:positionH relativeFrom="column">
              <wp:posOffset>3183890</wp:posOffset>
            </wp:positionH>
            <wp:positionV relativeFrom="paragraph">
              <wp:posOffset>213360</wp:posOffset>
            </wp:positionV>
            <wp:extent cx="3574415" cy="1717040"/>
            <wp:effectExtent l="0" t="0" r="6985" b="10160"/>
            <wp:wrapThrough wrapText="bothSides">
              <wp:wrapPolygon edited="0">
                <wp:start x="0" y="0"/>
                <wp:lineTo x="0" y="21408"/>
                <wp:lineTo x="21489" y="21408"/>
                <wp:lineTo x="2148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E143D" w14:textId="77777777" w:rsidR="008C0A58" w:rsidRDefault="00ED0F34" w:rsidP="001D1951">
      <w:pPr>
        <w:pStyle w:val="ListNumber"/>
      </w:pPr>
      <w:r>
        <w:t xml:space="preserve">Click “Decipher It” </w:t>
      </w:r>
      <w:r w:rsidR="00CD389B">
        <w:t xml:space="preserve">and a password will be needed, the best guess will be “ORLOVESALICE” </w:t>
      </w:r>
      <w:r>
        <w:t xml:space="preserve"> </w:t>
      </w:r>
    </w:p>
    <w:p w14:paraId="195B5E66" w14:textId="77777777" w:rsidR="008C0A58" w:rsidRDefault="008C0A58" w:rsidP="00CD389B">
      <w:pPr>
        <w:pStyle w:val="ListNumber"/>
        <w:numPr>
          <w:ilvl w:val="0"/>
          <w:numId w:val="0"/>
        </w:numPr>
        <w:ind w:left="432"/>
      </w:pPr>
    </w:p>
    <w:p w14:paraId="61413AA8" w14:textId="77777777" w:rsidR="00CD389B" w:rsidRDefault="00CD389B" w:rsidP="00CD389B">
      <w:pPr>
        <w:pStyle w:val="ListNumber"/>
        <w:numPr>
          <w:ilvl w:val="0"/>
          <w:numId w:val="0"/>
        </w:numPr>
        <w:ind w:left="432"/>
      </w:pPr>
    </w:p>
    <w:p w14:paraId="1E742370" w14:textId="77777777" w:rsidR="008C0A58" w:rsidRDefault="00CD389B" w:rsidP="001D1951">
      <w:pPr>
        <w:pStyle w:val="ListNumber"/>
      </w:pPr>
      <w:r>
        <w:t>The site will show you a link:</w:t>
      </w:r>
    </w:p>
    <w:p w14:paraId="68804272" w14:textId="77777777" w:rsidR="00CD389B" w:rsidRDefault="00CD389B" w:rsidP="00CD389B">
      <w:pPr>
        <w:pStyle w:val="ListNumber"/>
        <w:numPr>
          <w:ilvl w:val="0"/>
          <w:numId w:val="0"/>
        </w:numPr>
        <w:ind w:left="432"/>
      </w:pPr>
      <w:r w:rsidRPr="00CD389B">
        <w:drawing>
          <wp:inline distT="0" distB="0" distL="0" distR="0" wp14:anchorId="486822DC" wp14:editId="5E0E2F22">
            <wp:extent cx="5943600" cy="918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098D" w14:textId="77777777" w:rsidR="009C051C" w:rsidRDefault="00CD389B" w:rsidP="001D1951">
      <w:pPr>
        <w:pStyle w:val="ListNumber"/>
      </w:pPr>
      <w:r>
        <w:t xml:space="preserve">Go to </w:t>
      </w:r>
      <w:hyperlink r:id="rId28" w:history="1">
        <w:r w:rsidRPr="00E226EF">
          <w:rPr>
            <w:rStyle w:val="Hyperlink"/>
          </w:rPr>
          <w:t>https://textsaver.flap.tv/lists/1pxb</w:t>
        </w:r>
      </w:hyperlink>
      <w:r>
        <w:t xml:space="preserve"> and a password will be needed again</w:t>
      </w:r>
    </w:p>
    <w:p w14:paraId="66B51C8B" w14:textId="77777777" w:rsidR="00CD389B" w:rsidRDefault="00CD389B" w:rsidP="00CD389B">
      <w:pPr>
        <w:pStyle w:val="ListNumber"/>
        <w:numPr>
          <w:ilvl w:val="0"/>
          <w:numId w:val="0"/>
        </w:numPr>
        <w:ind w:left="432"/>
      </w:pPr>
      <w:r w:rsidRPr="00CD389B">
        <w:drawing>
          <wp:inline distT="0" distB="0" distL="0" distR="0" wp14:anchorId="73C25EE8" wp14:editId="02BFCF70">
            <wp:extent cx="5943600" cy="1176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F4C9" w14:textId="77777777" w:rsidR="00CD389B" w:rsidRDefault="00CD389B" w:rsidP="001D1951">
      <w:pPr>
        <w:pStyle w:val="ListNumber"/>
      </w:pPr>
      <w:r>
        <w:t>We will try ORLOVESALICE as a password</w:t>
      </w:r>
      <w:r w:rsidR="00483595">
        <w:t xml:space="preserve"> and discover the flag:</w:t>
      </w:r>
    </w:p>
    <w:p w14:paraId="37FF9943" w14:textId="77777777" w:rsidR="00CD389B" w:rsidRDefault="00483595" w:rsidP="00483595">
      <w:pPr>
        <w:pStyle w:val="ListNumber"/>
        <w:numPr>
          <w:ilvl w:val="0"/>
          <w:numId w:val="0"/>
        </w:numPr>
      </w:pPr>
      <w:r w:rsidRPr="00483595">
        <w:drawing>
          <wp:anchor distT="0" distB="0" distL="114300" distR="114300" simplePos="0" relativeHeight="251672576" behindDoc="1" locked="0" layoutInCell="1" allowOverlap="1" wp14:anchorId="1D41819C" wp14:editId="7516066D">
            <wp:simplePos x="0" y="0"/>
            <wp:positionH relativeFrom="column">
              <wp:posOffset>736871</wp:posOffset>
            </wp:positionH>
            <wp:positionV relativeFrom="paragraph">
              <wp:posOffset>185482</wp:posOffset>
            </wp:positionV>
            <wp:extent cx="4683396" cy="1007230"/>
            <wp:effectExtent l="0" t="0" r="0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396" cy="100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77BCD" w14:textId="77777777" w:rsidR="00A9378F" w:rsidRDefault="00A9378F">
      <w:pPr>
        <w:pStyle w:val="Heading2"/>
      </w:pPr>
      <w:bookmarkStart w:id="0" w:name="_GoBack"/>
      <w:bookmarkEnd w:id="0"/>
    </w:p>
    <w:sectPr w:rsidR="00A9378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1A17AB" w14:textId="77777777" w:rsidR="006A1C41" w:rsidRDefault="006A1C41">
      <w:pPr>
        <w:spacing w:after="0" w:line="240" w:lineRule="auto"/>
      </w:pPr>
      <w:r>
        <w:separator/>
      </w:r>
    </w:p>
    <w:p w14:paraId="300ABFFB" w14:textId="77777777" w:rsidR="006A1C41" w:rsidRDefault="006A1C41"/>
    <w:p w14:paraId="2773D741" w14:textId="77777777" w:rsidR="006A1C41" w:rsidRDefault="006A1C41"/>
  </w:endnote>
  <w:endnote w:type="continuationSeparator" w:id="0">
    <w:p w14:paraId="300DDBA2" w14:textId="77777777" w:rsidR="006A1C41" w:rsidRDefault="006A1C41">
      <w:pPr>
        <w:spacing w:after="0" w:line="240" w:lineRule="auto"/>
      </w:pPr>
      <w:r>
        <w:continuationSeparator/>
      </w:r>
    </w:p>
    <w:p w14:paraId="1EAF9638" w14:textId="77777777" w:rsidR="006A1C41" w:rsidRDefault="006A1C41"/>
    <w:p w14:paraId="512296F1" w14:textId="77777777" w:rsidR="006A1C41" w:rsidRDefault="006A1C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029E0F" w14:textId="77777777" w:rsidR="00A9378F" w:rsidRDefault="00A9378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7815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239562" w14:textId="77777777" w:rsidR="00A9378F" w:rsidRDefault="006A1C4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359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7A47B3" w14:textId="77777777" w:rsidR="00A9378F" w:rsidRDefault="00A9378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8DE9A6" w14:textId="77777777" w:rsidR="006A1C41" w:rsidRDefault="006A1C41">
      <w:pPr>
        <w:spacing w:after="0" w:line="240" w:lineRule="auto"/>
      </w:pPr>
      <w:r>
        <w:separator/>
      </w:r>
    </w:p>
    <w:p w14:paraId="2E494E5C" w14:textId="77777777" w:rsidR="006A1C41" w:rsidRDefault="006A1C41"/>
    <w:p w14:paraId="4D4FFD15" w14:textId="77777777" w:rsidR="006A1C41" w:rsidRDefault="006A1C41"/>
  </w:footnote>
  <w:footnote w:type="continuationSeparator" w:id="0">
    <w:p w14:paraId="54A9D1E7" w14:textId="77777777" w:rsidR="006A1C41" w:rsidRDefault="006A1C41">
      <w:pPr>
        <w:spacing w:after="0" w:line="240" w:lineRule="auto"/>
      </w:pPr>
      <w:r>
        <w:continuationSeparator/>
      </w:r>
    </w:p>
    <w:p w14:paraId="11E66C41" w14:textId="77777777" w:rsidR="006A1C41" w:rsidRDefault="006A1C41"/>
    <w:p w14:paraId="4FD3AB37" w14:textId="77777777" w:rsidR="006A1C41" w:rsidRDefault="006A1C41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448165" w14:textId="77777777" w:rsidR="00A9378F" w:rsidRDefault="00A9378F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1C1AB4" w14:textId="77777777" w:rsidR="00A9378F" w:rsidRDefault="00A9378F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5B8A2" w14:textId="77777777" w:rsidR="00A9378F" w:rsidRDefault="00A9378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E620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9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0">
    <w:nsid w:val="26DA33D1"/>
    <w:multiLevelType w:val="hybridMultilevel"/>
    <w:tmpl w:val="9F16C02E"/>
    <w:lvl w:ilvl="0" w:tplc="2D128166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1B1C5A"/>
    <w:multiLevelType w:val="hybridMultilevel"/>
    <w:tmpl w:val="A3127486"/>
    <w:lvl w:ilvl="0" w:tplc="A96E589A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9"/>
    <w:lvlOverride w:ilvl="0">
      <w:startOverride w:val="1"/>
    </w:lvlOverride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951"/>
    <w:rsid w:val="00036ECE"/>
    <w:rsid w:val="001C3C7E"/>
    <w:rsid w:val="001D1951"/>
    <w:rsid w:val="003D7B56"/>
    <w:rsid w:val="0046133F"/>
    <w:rsid w:val="00483595"/>
    <w:rsid w:val="004E2AEA"/>
    <w:rsid w:val="00522CF9"/>
    <w:rsid w:val="006067EE"/>
    <w:rsid w:val="006A1C41"/>
    <w:rsid w:val="008C0A58"/>
    <w:rsid w:val="009C051C"/>
    <w:rsid w:val="00A9378F"/>
    <w:rsid w:val="00B70873"/>
    <w:rsid w:val="00C92640"/>
    <w:rsid w:val="00CC277A"/>
    <w:rsid w:val="00CD389B"/>
    <w:rsid w:val="00ED0F34"/>
    <w:rsid w:val="00EF613C"/>
    <w:rsid w:val="00FF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E8DF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paragraph" w:styleId="Title">
    <w:name w:val="Title"/>
    <w:basedOn w:val="Normal"/>
    <w:link w:val="TitleChar"/>
    <w:uiPriority w:val="10"/>
    <w:semiHidden/>
    <w:unhideWhenUsed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Bullet">
    <w:name w:val="List Bullet"/>
    <w:basedOn w:val="Normal"/>
    <w:uiPriority w:val="10"/>
    <w:qFormat/>
    <w:pPr>
      <w:numPr>
        <w:numId w:val="13"/>
      </w:numPr>
    </w:p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rFonts w:eastAsiaTheme="minorEastAsia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sz w:val="3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66CBF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i/>
      <w:color w:val="266CBF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66CBF" w:themeColor="accent1"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Number">
    <w:name w:val="List Number"/>
    <w:basedOn w:val="Normal"/>
    <w:uiPriority w:val="10"/>
    <w:unhideWhenUsed/>
    <w:qFormat/>
    <w:pPr>
      <w:numPr>
        <w:numId w:val="14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Hyperlink">
    <w:name w:val="Hyperlink"/>
    <w:basedOn w:val="DefaultParagraphFont"/>
    <w:uiPriority w:val="99"/>
    <w:unhideWhenUsed/>
    <w:rPr>
      <w:color w:val="266C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hyperlink" Target="https://www.dcode.fr/autoclave-cipher" TargetMode="External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s://encipher.it" TargetMode="External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s://textsaver.flap.tv/lists/1pxb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0.pn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header" Target="header3.xml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1" Type="http://schemas.openxmlformats.org/officeDocument/2006/relationships/hyperlink" Target="http://www.netresec.com/?page=RawCap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openxmlformats.org/officeDocument/2006/relationships/glossaryDocument" Target="glossary/document.xml"/><Relationship Id="rId3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oie/Library/Containers/com.microsoft.Word/Data/Library/Caches/1033/TM10002083/Make%20a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1B1C5A"/>
    <w:multiLevelType w:val="hybridMultilevel"/>
    <w:tmpl w:val="A3127486"/>
    <w:lvl w:ilvl="0" w:tplc="A96E589A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A65"/>
    <w:rsid w:val="0005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1DCC4DAC36024E8FF1CEA9F1FB989D">
    <w:name w:val="ED1DCC4DAC36024E8FF1CEA9F1FB989D"/>
  </w:style>
  <w:style w:type="paragraph" w:styleId="ListNumber">
    <w:name w:val="List Number"/>
    <w:basedOn w:val="Normal"/>
    <w:uiPriority w:val="10"/>
    <w:unhideWhenUsed/>
    <w:qFormat/>
    <w:pPr>
      <w:numPr>
        <w:numId w:val="1"/>
      </w:numPr>
      <w:spacing w:after="120" w:line="288" w:lineRule="auto"/>
    </w:pPr>
    <w:rPr>
      <w:rFonts w:eastAsiaTheme="minorHAnsi"/>
      <w:color w:val="595959" w:themeColor="text1" w:themeTint="A6"/>
      <w:sz w:val="28"/>
      <w:szCs w:val="28"/>
      <w:lang w:eastAsia="ja-JP"/>
    </w:rPr>
  </w:style>
  <w:style w:type="paragraph" w:customStyle="1" w:styleId="D865A345AEFBBB43B5786F13727AB42A">
    <w:name w:val="D865A345AEFBBB43B5786F13727AB4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Make a List.dotx</Template>
  <TotalTime>59</TotalTime>
  <Pages>5</Pages>
  <Words>323</Words>
  <Characters>1847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Roie Danino</dc:creator>
  <cp:keywords/>
  <dc:description/>
  <cp:lastModifiedBy>Roie Danino</cp:lastModifiedBy>
  <cp:revision>1</cp:revision>
  <dcterms:created xsi:type="dcterms:W3CDTF">2017-12-12T12:30:00Z</dcterms:created>
  <dcterms:modified xsi:type="dcterms:W3CDTF">2017-12-12T13:41:00Z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TF10002046</vt:lpwstr>
  </property>
</Properties>
</file>