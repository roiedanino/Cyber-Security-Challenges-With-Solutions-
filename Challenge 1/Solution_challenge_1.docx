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12A747" w14:textId="77777777" w:rsidR="00802346" w:rsidRPr="003D279A" w:rsidRDefault="00802346" w:rsidP="00802346">
      <w:pPr>
        <w:pStyle w:val="Heading1"/>
        <w:jc w:val="center"/>
        <w:rPr>
          <w:rFonts w:ascii="Tahoma" w:hAnsi="Tahoma" w:cs="Tahoma"/>
          <w:u w:val="single"/>
        </w:rPr>
      </w:pPr>
      <w:r>
        <w:rPr>
          <w:rFonts w:ascii="Tahoma" w:hAnsi="Tahoma" w:cs="Tahoma"/>
          <w:u w:val="single"/>
        </w:rPr>
        <w:t>Solving</w:t>
      </w:r>
      <w:r>
        <w:rPr>
          <w:rFonts w:ascii="Tahoma" w:hAnsi="Tahoma" w:cs="Tahoma"/>
          <w:u w:val="single"/>
        </w:rPr>
        <w:t xml:space="preserve"> </w:t>
      </w:r>
      <w:r w:rsidRPr="003D279A">
        <w:rPr>
          <w:rFonts w:ascii="Tahoma" w:hAnsi="Tahoma" w:cs="Tahoma"/>
          <w:u w:val="single"/>
        </w:rPr>
        <w:t>Challenge 1: Dream Theater</w:t>
      </w:r>
      <w:r>
        <w:rPr>
          <w:rFonts w:ascii="Tahoma" w:hAnsi="Tahoma" w:cs="Tahoma"/>
          <w:u w:val="single"/>
        </w:rPr>
        <w:t xml:space="preserve"> Fan Files</w:t>
      </w:r>
    </w:p>
    <w:p w14:paraId="46A839B7" w14:textId="77777777" w:rsidR="00902E85" w:rsidRPr="00802346" w:rsidRDefault="00802346" w:rsidP="00802346">
      <w:pPr>
        <w:pStyle w:val="ListNumber"/>
      </w:pPr>
      <w:r>
        <w:t xml:space="preserve">At the beginning, we see a single mp3 file named </w:t>
      </w:r>
      <w:r w:rsidRPr="00802346">
        <w:rPr>
          <w:i/>
          <w:iCs/>
        </w:rPr>
        <w:t>riddle1.mp3</w:t>
      </w:r>
    </w:p>
    <w:p w14:paraId="3EBB030A" w14:textId="77777777" w:rsidR="00802346" w:rsidRDefault="00802346" w:rsidP="00802346">
      <w:pPr>
        <w:pStyle w:val="ListNumber"/>
        <w:numPr>
          <w:ilvl w:val="0"/>
          <w:numId w:val="0"/>
        </w:numPr>
        <w:ind w:left="432" w:hanging="432"/>
      </w:pPr>
      <w:r w:rsidRPr="00802346">
        <w:drawing>
          <wp:anchor distT="0" distB="0" distL="114300" distR="114300" simplePos="0" relativeHeight="251658240" behindDoc="1" locked="0" layoutInCell="1" allowOverlap="1" wp14:anchorId="42EF2A50" wp14:editId="6C3706C4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727200" cy="16764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705D24" w14:textId="77777777" w:rsidR="00802346" w:rsidRDefault="00802346" w:rsidP="00802346">
      <w:pPr>
        <w:pStyle w:val="ListNumber"/>
        <w:numPr>
          <w:ilvl w:val="0"/>
          <w:numId w:val="0"/>
        </w:numPr>
        <w:ind w:left="432" w:hanging="432"/>
      </w:pPr>
    </w:p>
    <w:p w14:paraId="1CB204FF" w14:textId="77777777" w:rsidR="00802346" w:rsidRDefault="00802346" w:rsidP="00802346">
      <w:pPr>
        <w:pStyle w:val="ListNumber"/>
        <w:numPr>
          <w:ilvl w:val="0"/>
          <w:numId w:val="0"/>
        </w:numPr>
        <w:ind w:left="432" w:hanging="432"/>
      </w:pPr>
    </w:p>
    <w:p w14:paraId="74767915" w14:textId="77777777" w:rsidR="00802346" w:rsidRDefault="00A01887" w:rsidP="00802346">
      <w:pPr>
        <w:pStyle w:val="ListNumber"/>
        <w:numPr>
          <w:ilvl w:val="0"/>
          <w:numId w:val="0"/>
        </w:numPr>
        <w:ind w:left="432" w:hanging="432"/>
      </w:pPr>
      <w:r>
        <w:rPr>
          <w:noProof/>
          <w:lang w:eastAsia="en-US"/>
        </w:rPr>
        <w:drawing>
          <wp:anchor distT="0" distB="0" distL="114300" distR="114300" simplePos="0" relativeHeight="251659264" behindDoc="1" locked="0" layoutInCell="1" allowOverlap="1" wp14:anchorId="375744AC" wp14:editId="29F23C20">
            <wp:simplePos x="0" y="0"/>
            <wp:positionH relativeFrom="column">
              <wp:posOffset>4203700</wp:posOffset>
            </wp:positionH>
            <wp:positionV relativeFrom="paragraph">
              <wp:posOffset>284480</wp:posOffset>
            </wp:positionV>
            <wp:extent cx="2248535" cy="3543300"/>
            <wp:effectExtent l="0" t="0" r="12065" b="12700"/>
            <wp:wrapThrough wrapText="bothSides">
              <wp:wrapPolygon edited="0">
                <wp:start x="0" y="0"/>
                <wp:lineTo x="0" y="21523"/>
                <wp:lineTo x="21472" y="21523"/>
                <wp:lineTo x="21472" y="0"/>
                <wp:lineTo x="0" y="0"/>
              </wp:wrapPolygon>
            </wp:wrapThrough>
            <wp:docPr id="3" name="Picture 3" descr="/Users/roie/Desktop/WhatsApp Image 2017-12-11 at 19.02.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roie/Desktop/WhatsApp Image 2017-12-11 at 19.02.18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0" b="7980"/>
                    <a:stretch/>
                  </pic:blipFill>
                  <pic:spPr bwMode="auto">
                    <a:xfrm>
                      <a:off x="0" y="0"/>
                      <a:ext cx="224853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1021A7" w14:textId="77777777" w:rsidR="00802346" w:rsidRDefault="00802346" w:rsidP="00802346">
      <w:pPr>
        <w:pStyle w:val="ListNumber"/>
        <w:numPr>
          <w:ilvl w:val="0"/>
          <w:numId w:val="0"/>
        </w:numPr>
        <w:ind w:left="432" w:hanging="432"/>
      </w:pPr>
    </w:p>
    <w:p w14:paraId="05E7C370" w14:textId="77777777" w:rsidR="00A01887" w:rsidRDefault="00A01887" w:rsidP="00A01887">
      <w:pPr>
        <w:pStyle w:val="ListNumber"/>
      </w:pPr>
      <w:r>
        <w:t>After playing it, if not recognize the song</w:t>
      </w:r>
      <w:r w:rsidR="00802346">
        <w:t xml:space="preserve"> use </w:t>
      </w:r>
      <w:r w:rsidR="00940C33" w:rsidRPr="00940C33">
        <w:rPr>
          <w:i/>
          <w:iCs/>
        </w:rPr>
        <w:drawing>
          <wp:inline distT="0" distB="0" distL="0" distR="0" wp14:anchorId="431873DC" wp14:editId="1C21916C">
            <wp:extent cx="1219200" cy="30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114" r="8561" b="29204"/>
                    <a:stretch/>
                  </pic:blipFill>
                  <pic:spPr bwMode="auto">
                    <a:xfrm>
                      <a:off x="0" y="0"/>
                      <a:ext cx="1327708" cy="331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that tells you</w:t>
      </w:r>
      <w:r w:rsidR="00940C33">
        <w:t>: the name of the song, the name of the album that the song belon</w:t>
      </w:r>
      <w:r>
        <w:t>gs to, and the name of the band.</w:t>
      </w:r>
    </w:p>
    <w:p w14:paraId="274142E8" w14:textId="77777777" w:rsidR="00A01887" w:rsidRDefault="00A01887" w:rsidP="00A01887">
      <w:pPr>
        <w:pStyle w:val="ListNumber"/>
        <w:numPr>
          <w:ilvl w:val="0"/>
          <w:numId w:val="0"/>
        </w:numPr>
        <w:ind w:left="432" w:hanging="432"/>
      </w:pPr>
    </w:p>
    <w:p w14:paraId="0DB08DA7" w14:textId="77777777" w:rsidR="00A01887" w:rsidRDefault="00A01887" w:rsidP="00A01887">
      <w:pPr>
        <w:pStyle w:val="ListNumber"/>
        <w:numPr>
          <w:ilvl w:val="0"/>
          <w:numId w:val="0"/>
        </w:numPr>
        <w:ind w:left="432" w:hanging="432"/>
      </w:pPr>
    </w:p>
    <w:p w14:paraId="4936F8FD" w14:textId="77777777" w:rsidR="00DB7D5D" w:rsidRDefault="00DB7D5D" w:rsidP="00A01887">
      <w:pPr>
        <w:pStyle w:val="ListNumber"/>
        <w:numPr>
          <w:ilvl w:val="0"/>
          <w:numId w:val="0"/>
        </w:numPr>
        <w:ind w:left="432" w:hanging="432"/>
      </w:pPr>
    </w:p>
    <w:p w14:paraId="5CFADA06" w14:textId="77777777" w:rsidR="00DB7D5D" w:rsidRDefault="00DB7D5D" w:rsidP="00A01887">
      <w:pPr>
        <w:pStyle w:val="ListNumber"/>
        <w:numPr>
          <w:ilvl w:val="0"/>
          <w:numId w:val="0"/>
        </w:numPr>
        <w:ind w:left="432" w:hanging="432"/>
      </w:pPr>
    </w:p>
    <w:p w14:paraId="1E8B0966" w14:textId="77777777" w:rsidR="00DB7D5D" w:rsidRDefault="00DB7D5D" w:rsidP="00A01887">
      <w:pPr>
        <w:pStyle w:val="ListNumber"/>
        <w:numPr>
          <w:ilvl w:val="0"/>
          <w:numId w:val="0"/>
        </w:numPr>
        <w:ind w:left="432" w:hanging="432"/>
      </w:pPr>
    </w:p>
    <w:p w14:paraId="56F45323" w14:textId="77777777" w:rsidR="00A01887" w:rsidRDefault="00A01887" w:rsidP="00A01887">
      <w:pPr>
        <w:pStyle w:val="ListNumber"/>
      </w:pPr>
      <w:r>
        <w:t xml:space="preserve">Open </w:t>
      </w:r>
      <w:r w:rsidR="006C4C2C">
        <w:t xml:space="preserve">terminal and </w:t>
      </w:r>
      <w:r>
        <w:t>unzip the song:</w:t>
      </w:r>
    </w:p>
    <w:p w14:paraId="762651AF" w14:textId="77777777" w:rsidR="00DB7D5D" w:rsidRDefault="00DB7D5D" w:rsidP="00DB7D5D">
      <w:pPr>
        <w:pStyle w:val="ListNumber"/>
        <w:numPr>
          <w:ilvl w:val="0"/>
          <w:numId w:val="0"/>
        </w:numPr>
        <w:ind w:left="432" w:hanging="432"/>
      </w:pPr>
      <w:r w:rsidRPr="00DB7D5D">
        <w:drawing>
          <wp:inline distT="0" distB="0" distL="0" distR="0" wp14:anchorId="25FE6781" wp14:editId="2BD5816D">
            <wp:extent cx="5952055" cy="447040"/>
            <wp:effectExtent l="0" t="0" r="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6167" cy="4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9CF6" w14:textId="77777777" w:rsidR="00DB7D5D" w:rsidRDefault="00DB7D5D" w:rsidP="00DB7D5D">
      <w:pPr>
        <w:pStyle w:val="ListNumber"/>
        <w:numPr>
          <w:ilvl w:val="0"/>
          <w:numId w:val="0"/>
        </w:numPr>
        <w:ind w:left="432" w:hanging="432"/>
      </w:pPr>
    </w:p>
    <w:p w14:paraId="464A62E8" w14:textId="77777777" w:rsidR="00DB7D5D" w:rsidRDefault="00DB7D5D" w:rsidP="00DB7D5D">
      <w:pPr>
        <w:pStyle w:val="ListNumber"/>
        <w:numPr>
          <w:ilvl w:val="0"/>
          <w:numId w:val="0"/>
        </w:numPr>
        <w:ind w:left="432" w:hanging="432"/>
      </w:pPr>
    </w:p>
    <w:p w14:paraId="2EC13A72" w14:textId="77777777" w:rsidR="00DB7D5D" w:rsidRDefault="00DB7D5D" w:rsidP="00DB7D5D">
      <w:pPr>
        <w:pStyle w:val="ListNumber"/>
        <w:numPr>
          <w:ilvl w:val="0"/>
          <w:numId w:val="0"/>
        </w:numPr>
        <w:ind w:left="432" w:hanging="432"/>
      </w:pPr>
    </w:p>
    <w:p w14:paraId="45EBEAED" w14:textId="77777777" w:rsidR="00DB7D5D" w:rsidRDefault="006C4C2C" w:rsidP="00A01887">
      <w:pPr>
        <w:pStyle w:val="ListNumber"/>
      </w:pPr>
      <w:r>
        <w:lastRenderedPageBreak/>
        <w:t>Now we got 13 images of 13 Dream Theater albums artworks:</w:t>
      </w:r>
    </w:p>
    <w:p w14:paraId="06A052D4" w14:textId="77777777" w:rsidR="006C4C2C" w:rsidRDefault="006C4C2C" w:rsidP="006C4C2C">
      <w:pPr>
        <w:pStyle w:val="ListNumber"/>
        <w:numPr>
          <w:ilvl w:val="0"/>
          <w:numId w:val="0"/>
        </w:numPr>
        <w:ind w:left="432" w:hanging="432"/>
      </w:pPr>
      <w:r w:rsidRPr="00DB7D5D">
        <w:drawing>
          <wp:inline distT="0" distB="0" distL="0" distR="0" wp14:anchorId="294D1BDA" wp14:editId="0E323445">
            <wp:extent cx="5943600" cy="3361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427E" w14:textId="77777777" w:rsidR="006C4C2C" w:rsidRDefault="006C4C2C" w:rsidP="006C4C2C">
      <w:pPr>
        <w:pStyle w:val="ListNumber"/>
        <w:numPr>
          <w:ilvl w:val="0"/>
          <w:numId w:val="0"/>
        </w:numPr>
        <w:ind w:left="432" w:hanging="432"/>
      </w:pPr>
    </w:p>
    <w:p w14:paraId="5281AD72" w14:textId="77777777" w:rsidR="006C4C2C" w:rsidRDefault="006C4C2C" w:rsidP="006C4C2C">
      <w:pPr>
        <w:pStyle w:val="ListNumber"/>
      </w:pPr>
      <w:r>
        <w:t xml:space="preserve">Recognizing the album-artwork we discovered using </w:t>
      </w:r>
      <w:proofErr w:type="spellStart"/>
      <w:r>
        <w:t>Shazam</w:t>
      </w:r>
      <w:proofErr w:type="spellEnd"/>
      <w:r w:rsidR="0098309D">
        <w:t>:</w:t>
      </w:r>
    </w:p>
    <w:p w14:paraId="53E7C7CD" w14:textId="77777777" w:rsidR="006C4C2C" w:rsidRDefault="006C4C2C" w:rsidP="006C4C2C">
      <w:pPr>
        <w:pStyle w:val="ListNumber"/>
        <w:numPr>
          <w:ilvl w:val="0"/>
          <w:numId w:val="0"/>
        </w:numPr>
        <w:ind w:left="432" w:hanging="432"/>
      </w:pPr>
      <w:r w:rsidRPr="006C4C2C">
        <w:drawing>
          <wp:anchor distT="0" distB="0" distL="114300" distR="114300" simplePos="0" relativeHeight="251661312" behindDoc="1" locked="0" layoutInCell="1" allowOverlap="1" wp14:anchorId="04345A6C" wp14:editId="677DA318">
            <wp:simplePos x="0" y="0"/>
            <wp:positionH relativeFrom="column">
              <wp:posOffset>1194435</wp:posOffset>
            </wp:positionH>
            <wp:positionV relativeFrom="paragraph">
              <wp:posOffset>149225</wp:posOffset>
            </wp:positionV>
            <wp:extent cx="3382548" cy="3469640"/>
            <wp:effectExtent l="0" t="0" r="0" b="1016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548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E8F80F" w14:textId="77777777" w:rsidR="0098309D" w:rsidRDefault="0098309D" w:rsidP="006C4C2C">
      <w:pPr>
        <w:pStyle w:val="ListNumber"/>
        <w:numPr>
          <w:ilvl w:val="0"/>
          <w:numId w:val="0"/>
        </w:numPr>
        <w:ind w:left="432" w:hanging="432"/>
      </w:pPr>
    </w:p>
    <w:p w14:paraId="6D814990" w14:textId="77777777" w:rsidR="0098309D" w:rsidRDefault="0098309D" w:rsidP="006C4C2C">
      <w:pPr>
        <w:pStyle w:val="ListNumber"/>
        <w:numPr>
          <w:ilvl w:val="0"/>
          <w:numId w:val="0"/>
        </w:numPr>
        <w:ind w:left="432" w:hanging="432"/>
      </w:pPr>
    </w:p>
    <w:p w14:paraId="13F00BBB" w14:textId="77777777" w:rsidR="0098309D" w:rsidRDefault="0098309D" w:rsidP="006C4C2C">
      <w:pPr>
        <w:pStyle w:val="ListNumber"/>
        <w:numPr>
          <w:ilvl w:val="0"/>
          <w:numId w:val="0"/>
        </w:numPr>
        <w:ind w:left="432" w:hanging="432"/>
      </w:pPr>
    </w:p>
    <w:p w14:paraId="7AFEC67E" w14:textId="77777777" w:rsidR="0098309D" w:rsidRDefault="0098309D" w:rsidP="006C4C2C">
      <w:pPr>
        <w:pStyle w:val="ListNumber"/>
        <w:numPr>
          <w:ilvl w:val="0"/>
          <w:numId w:val="0"/>
        </w:numPr>
        <w:ind w:left="432" w:hanging="432"/>
      </w:pPr>
    </w:p>
    <w:p w14:paraId="1B11CD81" w14:textId="77777777" w:rsidR="0098309D" w:rsidRDefault="0098309D" w:rsidP="006C4C2C">
      <w:pPr>
        <w:pStyle w:val="ListNumber"/>
        <w:numPr>
          <w:ilvl w:val="0"/>
          <w:numId w:val="0"/>
        </w:numPr>
        <w:ind w:left="432" w:hanging="432"/>
      </w:pPr>
    </w:p>
    <w:p w14:paraId="15059FEA" w14:textId="77777777" w:rsidR="0098309D" w:rsidRDefault="0098309D" w:rsidP="006C4C2C">
      <w:pPr>
        <w:pStyle w:val="ListNumber"/>
        <w:numPr>
          <w:ilvl w:val="0"/>
          <w:numId w:val="0"/>
        </w:numPr>
        <w:ind w:left="432" w:hanging="432"/>
      </w:pPr>
    </w:p>
    <w:p w14:paraId="13D48384" w14:textId="77777777" w:rsidR="0098309D" w:rsidRDefault="0098309D" w:rsidP="006C4C2C">
      <w:pPr>
        <w:pStyle w:val="ListNumber"/>
        <w:numPr>
          <w:ilvl w:val="0"/>
          <w:numId w:val="0"/>
        </w:numPr>
        <w:ind w:left="432" w:hanging="432"/>
      </w:pPr>
    </w:p>
    <w:p w14:paraId="5AC61892" w14:textId="77777777" w:rsidR="0098309D" w:rsidRDefault="0098309D" w:rsidP="006C4C2C">
      <w:pPr>
        <w:pStyle w:val="ListNumber"/>
        <w:numPr>
          <w:ilvl w:val="0"/>
          <w:numId w:val="0"/>
        </w:numPr>
        <w:ind w:left="432" w:hanging="432"/>
      </w:pPr>
    </w:p>
    <w:p w14:paraId="7CA98D06" w14:textId="77777777" w:rsidR="0098309D" w:rsidRDefault="0098309D" w:rsidP="006C4C2C">
      <w:pPr>
        <w:pStyle w:val="ListNumber"/>
        <w:numPr>
          <w:ilvl w:val="0"/>
          <w:numId w:val="0"/>
        </w:numPr>
        <w:ind w:left="432" w:hanging="432"/>
      </w:pPr>
    </w:p>
    <w:p w14:paraId="0F942647" w14:textId="77777777" w:rsidR="0098309D" w:rsidRDefault="0098309D" w:rsidP="006C4C2C">
      <w:pPr>
        <w:pStyle w:val="ListNumber"/>
        <w:numPr>
          <w:ilvl w:val="0"/>
          <w:numId w:val="0"/>
        </w:numPr>
        <w:ind w:left="432" w:hanging="432"/>
      </w:pPr>
    </w:p>
    <w:p w14:paraId="418D3873" w14:textId="77777777" w:rsidR="006C4C2C" w:rsidRDefault="00545420" w:rsidP="006C4C2C">
      <w:pPr>
        <w:pStyle w:val="ListNumber"/>
      </w:pPr>
      <w:r w:rsidRPr="00545420">
        <w:lastRenderedPageBreak/>
        <w:drawing>
          <wp:anchor distT="0" distB="0" distL="114300" distR="114300" simplePos="0" relativeHeight="251660288" behindDoc="1" locked="0" layoutInCell="1" allowOverlap="1" wp14:anchorId="370BE5C7" wp14:editId="5E7ACB4C">
            <wp:simplePos x="0" y="0"/>
            <wp:positionH relativeFrom="column">
              <wp:posOffset>-748665</wp:posOffset>
            </wp:positionH>
            <wp:positionV relativeFrom="paragraph">
              <wp:posOffset>331470</wp:posOffset>
            </wp:positionV>
            <wp:extent cx="7463270" cy="561340"/>
            <wp:effectExtent l="0" t="0" r="444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327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4C2C">
        <w:t>Unzipping this picture will give us</w:t>
      </w:r>
      <w:r w:rsidR="0098309D">
        <w:t xml:space="preserve"> new 3 black and white pictures</w:t>
      </w:r>
      <w:r w:rsidR="006C4C2C">
        <w:t>:</w:t>
      </w:r>
    </w:p>
    <w:p w14:paraId="61BB78A1" w14:textId="77777777" w:rsidR="0098309D" w:rsidRDefault="0098309D" w:rsidP="0098309D">
      <w:pPr>
        <w:pStyle w:val="ListNumber"/>
        <w:numPr>
          <w:ilvl w:val="0"/>
          <w:numId w:val="0"/>
        </w:numPr>
        <w:ind w:left="432" w:hanging="432"/>
      </w:pPr>
    </w:p>
    <w:p w14:paraId="700FA50F" w14:textId="77777777" w:rsidR="0098309D" w:rsidRDefault="0098309D" w:rsidP="0098309D">
      <w:pPr>
        <w:pStyle w:val="ListNumber"/>
        <w:numPr>
          <w:ilvl w:val="0"/>
          <w:numId w:val="0"/>
        </w:numPr>
        <w:ind w:left="432" w:hanging="432"/>
      </w:pPr>
      <w:r w:rsidRPr="0098309D">
        <w:drawing>
          <wp:anchor distT="0" distB="0" distL="114300" distR="114300" simplePos="0" relativeHeight="251662336" behindDoc="1" locked="0" layoutInCell="1" allowOverlap="1" wp14:anchorId="62F38CB3" wp14:editId="34699E99">
            <wp:simplePos x="0" y="0"/>
            <wp:positionH relativeFrom="column">
              <wp:posOffset>622300</wp:posOffset>
            </wp:positionH>
            <wp:positionV relativeFrom="paragraph">
              <wp:posOffset>320041</wp:posOffset>
            </wp:positionV>
            <wp:extent cx="4801235" cy="1626018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587" cy="1630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3C11DC" w14:textId="77777777" w:rsidR="0098309D" w:rsidRDefault="0098309D" w:rsidP="0098309D">
      <w:pPr>
        <w:pStyle w:val="ListNumber"/>
        <w:numPr>
          <w:ilvl w:val="0"/>
          <w:numId w:val="0"/>
        </w:numPr>
        <w:ind w:left="432" w:hanging="432"/>
      </w:pPr>
    </w:p>
    <w:p w14:paraId="5285DD7E" w14:textId="77777777" w:rsidR="0098309D" w:rsidRDefault="0098309D" w:rsidP="0098309D">
      <w:pPr>
        <w:pStyle w:val="ListNumber"/>
        <w:numPr>
          <w:ilvl w:val="0"/>
          <w:numId w:val="0"/>
        </w:numPr>
        <w:ind w:left="432" w:hanging="432"/>
      </w:pPr>
    </w:p>
    <w:p w14:paraId="748F09EE" w14:textId="77777777" w:rsidR="00545420" w:rsidRDefault="00545420" w:rsidP="00545420">
      <w:pPr>
        <w:pStyle w:val="ListNumber"/>
        <w:numPr>
          <w:ilvl w:val="0"/>
          <w:numId w:val="0"/>
        </w:numPr>
        <w:ind w:left="432" w:hanging="432"/>
      </w:pPr>
    </w:p>
    <w:p w14:paraId="2E7CE387" w14:textId="77777777" w:rsidR="00545420" w:rsidRDefault="00545420" w:rsidP="00545420">
      <w:pPr>
        <w:pStyle w:val="ListNumber"/>
        <w:numPr>
          <w:ilvl w:val="0"/>
          <w:numId w:val="0"/>
        </w:numPr>
        <w:ind w:left="432" w:hanging="432"/>
      </w:pPr>
    </w:p>
    <w:p w14:paraId="08317376" w14:textId="77777777" w:rsidR="00545420" w:rsidRDefault="00545420" w:rsidP="00545420">
      <w:pPr>
        <w:pStyle w:val="ListNumber"/>
        <w:numPr>
          <w:ilvl w:val="0"/>
          <w:numId w:val="0"/>
        </w:numPr>
        <w:ind w:left="432" w:hanging="432"/>
      </w:pPr>
    </w:p>
    <w:p w14:paraId="6C2718EE" w14:textId="77777777" w:rsidR="0098309D" w:rsidRDefault="0098309D" w:rsidP="0098309D">
      <w:pPr>
        <w:pStyle w:val="ListNumber"/>
      </w:pPr>
      <w:r>
        <w:t>Those pictures names create the word “Histogram” which is the graph that shows the different amounts of colors in the picture.</w:t>
      </w:r>
    </w:p>
    <w:p w14:paraId="32F462F7" w14:textId="77777777" w:rsidR="0098309D" w:rsidRDefault="0098309D" w:rsidP="0098309D">
      <w:pPr>
        <w:pStyle w:val="ListNumber"/>
      </w:pPr>
      <w:r>
        <w:t xml:space="preserve">Using </w:t>
      </w:r>
      <w:hyperlink r:id="rId15" w:history="1">
        <w:r w:rsidRPr="0098309D">
          <w:rPr>
            <w:rStyle w:val="Hyperlink"/>
          </w:rPr>
          <w:t>http://pinetools.com/image-histogram</w:t>
        </w:r>
      </w:hyperlink>
      <w:r>
        <w:t xml:space="preserve"> we can see those pictures histograms:</w:t>
      </w:r>
    </w:p>
    <w:p w14:paraId="648564FC" w14:textId="77777777" w:rsidR="0098309D" w:rsidRDefault="008C0EF8" w:rsidP="0098309D">
      <w:pPr>
        <w:pStyle w:val="ListNumber"/>
        <w:numPr>
          <w:ilvl w:val="0"/>
          <w:numId w:val="0"/>
        </w:numPr>
        <w:ind w:left="432"/>
      </w:pPr>
      <w:r w:rsidRPr="008C0EF8">
        <w:drawing>
          <wp:anchor distT="0" distB="0" distL="114300" distR="114300" simplePos="0" relativeHeight="251663360" behindDoc="1" locked="0" layoutInCell="1" allowOverlap="1" wp14:anchorId="7C3A7788" wp14:editId="6A088BAC">
            <wp:simplePos x="0" y="0"/>
            <wp:positionH relativeFrom="column">
              <wp:posOffset>-520065</wp:posOffset>
            </wp:positionH>
            <wp:positionV relativeFrom="paragraph">
              <wp:posOffset>398780</wp:posOffset>
            </wp:positionV>
            <wp:extent cx="7037651" cy="4003040"/>
            <wp:effectExtent l="0" t="0" r="0" b="1016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7651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HIS.png -&gt; DREAM</w:t>
      </w:r>
    </w:p>
    <w:p w14:paraId="6C800DC8" w14:textId="77777777" w:rsidR="00940C33" w:rsidRDefault="00940C33" w:rsidP="00940C33">
      <w:pPr>
        <w:pStyle w:val="ListNumber"/>
        <w:numPr>
          <w:ilvl w:val="0"/>
          <w:numId w:val="0"/>
        </w:numPr>
        <w:ind w:left="432"/>
      </w:pPr>
    </w:p>
    <w:p w14:paraId="079DA3A0" w14:textId="77777777" w:rsidR="008C0EF8" w:rsidRDefault="008C0EF8" w:rsidP="00940C33">
      <w:pPr>
        <w:pStyle w:val="ListNumber"/>
        <w:numPr>
          <w:ilvl w:val="0"/>
          <w:numId w:val="0"/>
        </w:numPr>
        <w:ind w:left="432"/>
      </w:pPr>
    </w:p>
    <w:p w14:paraId="459AEF3E" w14:textId="77777777" w:rsidR="008C0EF8" w:rsidRDefault="008C0EF8">
      <w:r>
        <w:br w:type="page"/>
      </w:r>
    </w:p>
    <w:p w14:paraId="63D8E740" w14:textId="77777777" w:rsidR="008C0EF8" w:rsidRDefault="00CC675D" w:rsidP="00940C33">
      <w:pPr>
        <w:pStyle w:val="ListNumber"/>
        <w:numPr>
          <w:ilvl w:val="0"/>
          <w:numId w:val="0"/>
        </w:numPr>
        <w:ind w:left="432"/>
      </w:pPr>
      <w:r w:rsidRPr="008C0EF8">
        <w:lastRenderedPageBreak/>
        <w:drawing>
          <wp:anchor distT="0" distB="0" distL="114300" distR="114300" simplePos="0" relativeHeight="251664384" behindDoc="1" locked="0" layoutInCell="1" allowOverlap="1" wp14:anchorId="319C28E3" wp14:editId="4ED95C6A">
            <wp:simplePos x="0" y="0"/>
            <wp:positionH relativeFrom="column">
              <wp:posOffset>-63374</wp:posOffset>
            </wp:positionH>
            <wp:positionV relativeFrom="paragraph">
              <wp:posOffset>300575</wp:posOffset>
            </wp:positionV>
            <wp:extent cx="5931638" cy="262804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088" cy="26450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0EF8">
        <w:t>TO.png -&gt; THEATER</w:t>
      </w:r>
    </w:p>
    <w:p w14:paraId="132C7844" w14:textId="77777777" w:rsidR="008C0EF8" w:rsidRDefault="008C0EF8" w:rsidP="00940C33">
      <w:pPr>
        <w:pStyle w:val="ListNumber"/>
        <w:numPr>
          <w:ilvl w:val="0"/>
          <w:numId w:val="0"/>
        </w:numPr>
        <w:ind w:left="432"/>
      </w:pPr>
    </w:p>
    <w:p w14:paraId="2C0E7F67" w14:textId="77777777" w:rsidR="008C0EF8" w:rsidRDefault="008C0EF8" w:rsidP="00940C33">
      <w:pPr>
        <w:pStyle w:val="ListNumber"/>
        <w:numPr>
          <w:ilvl w:val="0"/>
          <w:numId w:val="0"/>
        </w:numPr>
        <w:ind w:left="432"/>
      </w:pPr>
    </w:p>
    <w:p w14:paraId="433A5CD2" w14:textId="77777777" w:rsidR="008C0EF8" w:rsidRDefault="008C0EF8" w:rsidP="00940C33">
      <w:pPr>
        <w:pStyle w:val="ListNumber"/>
        <w:numPr>
          <w:ilvl w:val="0"/>
          <w:numId w:val="0"/>
        </w:numPr>
        <w:ind w:left="432"/>
      </w:pPr>
    </w:p>
    <w:p w14:paraId="3107CC4A" w14:textId="77777777" w:rsidR="008C0EF8" w:rsidRDefault="008C0EF8" w:rsidP="00940C33">
      <w:pPr>
        <w:pStyle w:val="ListNumber"/>
        <w:numPr>
          <w:ilvl w:val="0"/>
          <w:numId w:val="0"/>
        </w:numPr>
        <w:ind w:left="432"/>
      </w:pPr>
    </w:p>
    <w:p w14:paraId="13351138" w14:textId="77777777" w:rsidR="008C0EF8" w:rsidRDefault="008C0EF8" w:rsidP="00940C33">
      <w:pPr>
        <w:pStyle w:val="ListNumber"/>
        <w:numPr>
          <w:ilvl w:val="0"/>
          <w:numId w:val="0"/>
        </w:numPr>
        <w:ind w:left="432"/>
      </w:pPr>
    </w:p>
    <w:p w14:paraId="75E25F1E" w14:textId="77777777" w:rsidR="008C0EF8" w:rsidRDefault="008C0EF8" w:rsidP="00940C33">
      <w:pPr>
        <w:pStyle w:val="ListNumber"/>
        <w:numPr>
          <w:ilvl w:val="0"/>
          <w:numId w:val="0"/>
        </w:numPr>
        <w:ind w:left="432"/>
      </w:pPr>
    </w:p>
    <w:p w14:paraId="0867F092" w14:textId="77777777" w:rsidR="008C0EF8" w:rsidRDefault="008C0EF8" w:rsidP="00940C33">
      <w:pPr>
        <w:pStyle w:val="ListNumber"/>
        <w:numPr>
          <w:ilvl w:val="0"/>
          <w:numId w:val="0"/>
        </w:numPr>
        <w:ind w:left="432"/>
      </w:pPr>
    </w:p>
    <w:p w14:paraId="1684CF75" w14:textId="77777777" w:rsidR="008C0EF8" w:rsidRDefault="008C0EF8" w:rsidP="00940C33">
      <w:pPr>
        <w:pStyle w:val="ListNumber"/>
        <w:numPr>
          <w:ilvl w:val="0"/>
          <w:numId w:val="0"/>
        </w:numPr>
        <w:ind w:left="432"/>
      </w:pPr>
    </w:p>
    <w:p w14:paraId="00177ABF" w14:textId="77777777" w:rsidR="008C0EF8" w:rsidRDefault="00CC675D" w:rsidP="00CC675D">
      <w:pPr>
        <w:pStyle w:val="ListNumber"/>
        <w:numPr>
          <w:ilvl w:val="0"/>
          <w:numId w:val="0"/>
        </w:numPr>
        <w:ind w:left="432"/>
      </w:pPr>
      <w:r w:rsidRPr="008C0EF8">
        <w:drawing>
          <wp:anchor distT="0" distB="0" distL="114300" distR="114300" simplePos="0" relativeHeight="251665408" behindDoc="1" locked="0" layoutInCell="1" allowOverlap="1" wp14:anchorId="29CC8EB1" wp14:editId="278AEC8D">
            <wp:simplePos x="0" y="0"/>
            <wp:positionH relativeFrom="column">
              <wp:posOffset>-172016</wp:posOffset>
            </wp:positionH>
            <wp:positionV relativeFrom="paragraph">
              <wp:posOffset>347427</wp:posOffset>
            </wp:positionV>
            <wp:extent cx="5596873" cy="2512613"/>
            <wp:effectExtent l="0" t="0" r="0" b="254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689" cy="25372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0EF8">
        <w:t>GRAM.png -&gt; OVERTURE</w:t>
      </w:r>
    </w:p>
    <w:p w14:paraId="1FCCB08E" w14:textId="77777777" w:rsidR="00CC675D" w:rsidRDefault="00CC675D" w:rsidP="00CC675D">
      <w:pPr>
        <w:pStyle w:val="ListNumber"/>
        <w:numPr>
          <w:ilvl w:val="0"/>
          <w:numId w:val="0"/>
        </w:numPr>
        <w:ind w:left="432"/>
      </w:pPr>
    </w:p>
    <w:p w14:paraId="0A9DEFCA" w14:textId="77777777" w:rsidR="008C0EF8" w:rsidRDefault="008C0EF8" w:rsidP="00940C33">
      <w:pPr>
        <w:pStyle w:val="ListNumber"/>
        <w:numPr>
          <w:ilvl w:val="0"/>
          <w:numId w:val="0"/>
        </w:numPr>
        <w:ind w:left="432"/>
      </w:pPr>
    </w:p>
    <w:p w14:paraId="6804BBF9" w14:textId="77777777" w:rsidR="008C0EF8" w:rsidRDefault="008C0EF8" w:rsidP="00940C33">
      <w:pPr>
        <w:pStyle w:val="ListNumber"/>
        <w:numPr>
          <w:ilvl w:val="0"/>
          <w:numId w:val="0"/>
        </w:numPr>
        <w:ind w:left="432"/>
      </w:pPr>
    </w:p>
    <w:p w14:paraId="18AC2403" w14:textId="77777777" w:rsidR="008C0EF8" w:rsidRDefault="008C0EF8" w:rsidP="00940C33">
      <w:pPr>
        <w:pStyle w:val="ListNumber"/>
        <w:numPr>
          <w:ilvl w:val="0"/>
          <w:numId w:val="0"/>
        </w:numPr>
        <w:ind w:left="432"/>
      </w:pPr>
    </w:p>
    <w:p w14:paraId="1EEE57CA" w14:textId="77777777" w:rsidR="008C0EF8" w:rsidRDefault="008C0EF8" w:rsidP="00940C33">
      <w:pPr>
        <w:pStyle w:val="ListNumber"/>
        <w:numPr>
          <w:ilvl w:val="0"/>
          <w:numId w:val="0"/>
        </w:numPr>
        <w:ind w:left="432"/>
      </w:pPr>
    </w:p>
    <w:p w14:paraId="38AAABE9" w14:textId="77777777" w:rsidR="008C0EF8" w:rsidRDefault="008C0EF8" w:rsidP="00940C33">
      <w:pPr>
        <w:pStyle w:val="ListNumber"/>
        <w:numPr>
          <w:ilvl w:val="0"/>
          <w:numId w:val="0"/>
        </w:numPr>
        <w:ind w:left="432"/>
      </w:pPr>
    </w:p>
    <w:p w14:paraId="0691E715" w14:textId="77777777" w:rsidR="008C0EF8" w:rsidRDefault="008C0EF8" w:rsidP="00940C33">
      <w:pPr>
        <w:pStyle w:val="ListNumber"/>
        <w:numPr>
          <w:ilvl w:val="0"/>
          <w:numId w:val="0"/>
        </w:numPr>
        <w:ind w:left="432"/>
      </w:pPr>
    </w:p>
    <w:p w14:paraId="265AD783" w14:textId="77777777" w:rsidR="008C0EF8" w:rsidRDefault="00CC675D" w:rsidP="00940C33">
      <w:pPr>
        <w:pStyle w:val="ListNumber"/>
        <w:numPr>
          <w:ilvl w:val="0"/>
          <w:numId w:val="0"/>
        </w:numPr>
        <w:ind w:left="432"/>
      </w:pPr>
      <w:r w:rsidRPr="00CC675D">
        <w:drawing>
          <wp:anchor distT="0" distB="0" distL="114300" distR="114300" simplePos="0" relativeHeight="251666432" behindDoc="1" locked="0" layoutInCell="1" allowOverlap="1" wp14:anchorId="65B229F1" wp14:editId="7EFFF078">
            <wp:simplePos x="0" y="0"/>
            <wp:positionH relativeFrom="column">
              <wp:posOffset>3136900</wp:posOffset>
            </wp:positionH>
            <wp:positionV relativeFrom="paragraph">
              <wp:posOffset>297180</wp:posOffset>
            </wp:positionV>
            <wp:extent cx="3086735" cy="2369820"/>
            <wp:effectExtent l="0" t="0" r="12065" b="0"/>
            <wp:wrapThrough wrapText="bothSides">
              <wp:wrapPolygon edited="0">
                <wp:start x="0" y="0"/>
                <wp:lineTo x="0" y="21299"/>
                <wp:lineTo x="21507" y="21299"/>
                <wp:lineTo x="21507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0A8FFD" w14:textId="77777777" w:rsidR="008C0EF8" w:rsidRDefault="008C0EF8" w:rsidP="00940C33">
      <w:pPr>
        <w:pStyle w:val="ListNumber"/>
        <w:numPr>
          <w:ilvl w:val="0"/>
          <w:numId w:val="0"/>
        </w:numPr>
        <w:ind w:left="432"/>
      </w:pPr>
    </w:p>
    <w:p w14:paraId="5E4296C1" w14:textId="77777777" w:rsidR="008C0EF8" w:rsidRDefault="008C0EF8" w:rsidP="00CC675D">
      <w:pPr>
        <w:pStyle w:val="ListNumber"/>
        <w:numPr>
          <w:ilvl w:val="0"/>
          <w:numId w:val="0"/>
        </w:numPr>
      </w:pPr>
      <w:r>
        <w:t>And that’s it, the song is:  Dream Theater - Overture 1928.</w:t>
      </w:r>
    </w:p>
    <w:p w14:paraId="3B9E4CA5" w14:textId="77777777" w:rsidR="00CC675D" w:rsidRDefault="00CC675D" w:rsidP="00940C33">
      <w:pPr>
        <w:pStyle w:val="ListNumber"/>
        <w:numPr>
          <w:ilvl w:val="0"/>
          <w:numId w:val="0"/>
        </w:numPr>
        <w:ind w:left="432"/>
      </w:pPr>
      <w:bookmarkStart w:id="0" w:name="_GoBack"/>
      <w:bookmarkEnd w:id="0"/>
    </w:p>
    <w:sectPr w:rsidR="00CC675D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152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72FC15" w14:textId="77777777" w:rsidR="00A02236" w:rsidRDefault="00A02236">
      <w:pPr>
        <w:spacing w:after="0" w:line="240" w:lineRule="auto"/>
      </w:pPr>
      <w:r>
        <w:separator/>
      </w:r>
    </w:p>
    <w:p w14:paraId="343DB428" w14:textId="77777777" w:rsidR="00A02236" w:rsidRDefault="00A02236"/>
    <w:p w14:paraId="3E352631" w14:textId="77777777" w:rsidR="00A02236" w:rsidRDefault="00A02236"/>
  </w:endnote>
  <w:endnote w:type="continuationSeparator" w:id="0">
    <w:p w14:paraId="5FA9A6D3" w14:textId="77777777" w:rsidR="00A02236" w:rsidRDefault="00A02236">
      <w:pPr>
        <w:spacing w:after="0" w:line="240" w:lineRule="auto"/>
      </w:pPr>
      <w:r>
        <w:continuationSeparator/>
      </w:r>
    </w:p>
    <w:p w14:paraId="0A71E571" w14:textId="77777777" w:rsidR="00A02236" w:rsidRDefault="00A02236"/>
    <w:p w14:paraId="4E7BCC08" w14:textId="77777777" w:rsidR="00A02236" w:rsidRDefault="00A0223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065BEE" w14:textId="77777777" w:rsidR="00902E85" w:rsidRDefault="00902E85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778153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0F5C0D" w14:textId="77777777" w:rsidR="00902E85" w:rsidRDefault="00A02236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C675D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B33385" w14:textId="77777777" w:rsidR="00902E85" w:rsidRDefault="00902E8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D3AA38" w14:textId="77777777" w:rsidR="00A02236" w:rsidRDefault="00A02236">
      <w:pPr>
        <w:spacing w:after="0" w:line="240" w:lineRule="auto"/>
      </w:pPr>
      <w:r>
        <w:separator/>
      </w:r>
    </w:p>
    <w:p w14:paraId="6835F025" w14:textId="77777777" w:rsidR="00A02236" w:rsidRDefault="00A02236"/>
    <w:p w14:paraId="784AB86B" w14:textId="77777777" w:rsidR="00A02236" w:rsidRDefault="00A02236"/>
  </w:footnote>
  <w:footnote w:type="continuationSeparator" w:id="0">
    <w:p w14:paraId="2851E934" w14:textId="77777777" w:rsidR="00A02236" w:rsidRDefault="00A02236">
      <w:pPr>
        <w:spacing w:after="0" w:line="240" w:lineRule="auto"/>
      </w:pPr>
      <w:r>
        <w:continuationSeparator/>
      </w:r>
    </w:p>
    <w:p w14:paraId="696C34F9" w14:textId="77777777" w:rsidR="00A02236" w:rsidRDefault="00A02236"/>
    <w:p w14:paraId="7739206D" w14:textId="77777777" w:rsidR="00A02236" w:rsidRDefault="00A02236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6CBAB8" w14:textId="77777777" w:rsidR="00902E85" w:rsidRDefault="00902E85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F39AC3" w14:textId="77777777" w:rsidR="00902E85" w:rsidRDefault="00902E85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F43E71" w14:textId="77777777" w:rsidR="00902E85" w:rsidRDefault="00902E85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AB8A88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36E8ED6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144E5CF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00725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F23A55B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E2E5C8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E020DE5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4ABEA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E6201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</w:abstractNum>
  <w:abstractNum w:abstractNumId="9">
    <w:nsid w:val="FFFFFF89"/>
    <w:multiLevelType w:val="singleLevel"/>
    <w:tmpl w:val="71E4D62E"/>
    <w:lvl w:ilvl="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</w:abstractNum>
  <w:abstractNum w:abstractNumId="10">
    <w:nsid w:val="26DA33D1"/>
    <w:multiLevelType w:val="hybridMultilevel"/>
    <w:tmpl w:val="9F16C02E"/>
    <w:lvl w:ilvl="0" w:tplc="2D128166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B1B1C5A"/>
    <w:multiLevelType w:val="hybridMultilevel"/>
    <w:tmpl w:val="A3127486"/>
    <w:lvl w:ilvl="0" w:tplc="A96E589A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  <w:b/>
        <w:i w:val="0"/>
        <w:color w:val="266CBF" w:themeColor="accen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9"/>
    <w:lvlOverride w:ilvl="0">
      <w:startOverride w:val="1"/>
    </w:lvlOverride>
  </w:num>
  <w:num w:numId="13">
    <w:abstractNumId w:val="1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1287"/>
    <w:rsid w:val="00545420"/>
    <w:rsid w:val="005B1287"/>
    <w:rsid w:val="006C4C2C"/>
    <w:rsid w:val="00802346"/>
    <w:rsid w:val="008C0EF8"/>
    <w:rsid w:val="00902E85"/>
    <w:rsid w:val="00940C33"/>
    <w:rsid w:val="0098309D"/>
    <w:rsid w:val="00A01887"/>
    <w:rsid w:val="00A02236"/>
    <w:rsid w:val="00CC675D"/>
    <w:rsid w:val="00DB7D5D"/>
    <w:rsid w:val="00F95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31B58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8"/>
        <w:szCs w:val="28"/>
        <w:lang w:val="en-US" w:eastAsia="ja-JP" w:bidi="ar-SA"/>
      </w:rPr>
    </w:rPrDefault>
    <w:pPrDefault>
      <w:pPr>
        <w:spacing w:after="120" w:line="288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/>
      <w:outlineLvl w:val="0"/>
    </w:pPr>
    <w:rPr>
      <w:rFonts w:asciiTheme="majorHAnsi" w:eastAsiaTheme="majorEastAsia" w:hAnsiTheme="majorHAnsi" w:cstheme="majorBidi"/>
      <w:b/>
      <w:color w:val="266CBF" w:themeColor="accent1"/>
      <w:sz w:val="4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360"/>
      <w:outlineLvl w:val="2"/>
    </w:pPr>
    <w:rPr>
      <w:rFonts w:asciiTheme="majorHAnsi" w:eastAsiaTheme="majorEastAsia" w:hAnsiTheme="majorHAnsi" w:cstheme="majorBidi"/>
      <w:color w:val="266CBF" w:themeColor="accent1"/>
      <w:sz w:val="3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360"/>
      <w:outlineLvl w:val="3"/>
    </w:pPr>
    <w:rPr>
      <w:rFonts w:asciiTheme="majorHAnsi" w:eastAsiaTheme="majorEastAsia" w:hAnsiTheme="majorHAnsi" w:cstheme="majorBidi"/>
      <w:i/>
      <w:iCs/>
      <w:color w:val="266CBF" w:themeColor="accent1"/>
      <w:sz w:val="3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60"/>
      <w:outlineLvl w:val="4"/>
    </w:pPr>
    <w:rPr>
      <w:rFonts w:asciiTheme="majorHAnsi" w:eastAsiaTheme="majorEastAsia" w:hAnsiTheme="majorHAnsi" w:cstheme="majorBidi"/>
      <w:b/>
      <w:color w:val="266CBF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60"/>
      <w:outlineLvl w:val="5"/>
    </w:pPr>
    <w:rPr>
      <w:rFonts w:asciiTheme="majorHAnsi" w:eastAsiaTheme="majorEastAsia" w:hAnsiTheme="majorHAnsi" w:cstheme="majorBidi"/>
      <w:b/>
      <w:i/>
      <w:color w:val="266CBF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60"/>
      <w:outlineLvl w:val="6"/>
    </w:pPr>
    <w:rPr>
      <w:rFonts w:asciiTheme="majorHAnsi" w:eastAsiaTheme="majorEastAsia" w:hAnsiTheme="majorHAnsi" w:cstheme="majorBidi"/>
      <w:b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60"/>
      <w:outlineLvl w:val="7"/>
    </w:pPr>
    <w:rPr>
      <w:rFonts w:asciiTheme="majorHAnsi" w:eastAsiaTheme="majorEastAsia" w:hAnsiTheme="majorHAnsi" w:cstheme="majorBidi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60"/>
      <w:outlineLvl w:val="8"/>
    </w:pPr>
    <w:rPr>
      <w:rFonts w:asciiTheme="majorHAnsi" w:eastAsiaTheme="majorEastAsia" w:hAnsiTheme="majorHAnsi" w:cstheme="majorBidi"/>
      <w:i/>
      <w:iCs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paragraph" w:styleId="Title">
    <w:name w:val="Title"/>
    <w:basedOn w:val="Normal"/>
    <w:link w:val="TitleChar"/>
    <w:uiPriority w:val="10"/>
    <w:semiHidden/>
    <w:unhideWhenUsed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266CBF" w:themeColor="accent1"/>
      <w:kern w:val="28"/>
      <w:sz w:val="9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266CBF" w:themeColor="accent1"/>
      <w:sz w:val="46"/>
      <w:szCs w:val="3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Bullet">
    <w:name w:val="List Bullet"/>
    <w:basedOn w:val="Normal"/>
    <w:uiPriority w:val="10"/>
    <w:qFormat/>
    <w:pPr>
      <w:numPr>
        <w:numId w:val="13"/>
      </w:numPr>
    </w:p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 w:line="240" w:lineRule="auto"/>
      <w:contextualSpacing/>
    </w:pPr>
    <w:rPr>
      <w:rFonts w:eastAsiaTheme="minorEastAsia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sz w:val="34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266CBF" w:themeColor="accent1"/>
      <w:sz w:val="3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266CBF" w:themeColor="accent1"/>
      <w:sz w:val="3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266CBF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color w:val="266CBF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595959" w:themeColor="text1" w:themeTint="A6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i/>
      <w:iCs/>
      <w:color w:val="266CBF" w:themeColor="accent1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i/>
      <w:color w:val="266CBF" w:themeColor="accent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 w:after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 w:after="240"/>
    </w:pPr>
    <w:rPr>
      <w:b/>
      <w:i/>
      <w:iCs/>
      <w:color w:val="266CBF" w:themeColor="accent1"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266CBF" w:themeColor="accent1"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595959" w:themeColor="text1" w:themeTint="A6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ListNumber">
    <w:name w:val="List Number"/>
    <w:basedOn w:val="Normal"/>
    <w:uiPriority w:val="10"/>
    <w:unhideWhenUsed/>
    <w:qFormat/>
    <w:pPr>
      <w:numPr>
        <w:numId w:val="14"/>
      </w:numPr>
    </w:p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b/>
      <w:color w:val="266CBF" w:themeColor="accent1"/>
      <w:kern w:val="28"/>
      <w:sz w:val="90"/>
      <w:szCs w:val="56"/>
    </w:rPr>
  </w:style>
  <w:style w:type="character" w:styleId="Hyperlink">
    <w:name w:val="Hyperlink"/>
    <w:basedOn w:val="DefaultParagraphFont"/>
    <w:uiPriority w:val="99"/>
    <w:unhideWhenUsed/>
    <w:rPr>
      <w:color w:val="266CB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header" Target="header1.xml"/><Relationship Id="rId21" Type="http://schemas.openxmlformats.org/officeDocument/2006/relationships/header" Target="header2.xml"/><Relationship Id="rId22" Type="http://schemas.openxmlformats.org/officeDocument/2006/relationships/footer" Target="footer1.xml"/><Relationship Id="rId23" Type="http://schemas.openxmlformats.org/officeDocument/2006/relationships/footer" Target="footer2.xml"/><Relationship Id="rId24" Type="http://schemas.openxmlformats.org/officeDocument/2006/relationships/header" Target="header3.xml"/><Relationship Id="rId25" Type="http://schemas.openxmlformats.org/officeDocument/2006/relationships/footer" Target="footer3.xml"/><Relationship Id="rId26" Type="http://schemas.openxmlformats.org/officeDocument/2006/relationships/fontTable" Target="fontTable.xml"/><Relationship Id="rId27" Type="http://schemas.openxmlformats.org/officeDocument/2006/relationships/glossaryDocument" Target="glossary/document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hyperlink" Target="http://pinetools.com/image-histogram" TargetMode="External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roie/Library/Containers/com.microsoft.Word/Data/Library/Caches/1033/TM10002083/Make%20a%20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1B1C5A"/>
    <w:multiLevelType w:val="hybridMultilevel"/>
    <w:tmpl w:val="A3127486"/>
    <w:lvl w:ilvl="0" w:tplc="A96E589A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  <w:b/>
        <w:i w:val="0"/>
        <w:color w:val="4472C4" w:themeColor="accen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416F"/>
    <w:rsid w:val="004E4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4B2D3C199857D4492D46346EEE09221">
    <w:name w:val="94B2D3C199857D4492D46346EEE09221"/>
  </w:style>
  <w:style w:type="paragraph" w:styleId="ListNumber">
    <w:name w:val="List Number"/>
    <w:basedOn w:val="Normal"/>
    <w:uiPriority w:val="10"/>
    <w:unhideWhenUsed/>
    <w:qFormat/>
    <w:pPr>
      <w:numPr>
        <w:numId w:val="1"/>
      </w:numPr>
      <w:spacing w:after="120" w:line="288" w:lineRule="auto"/>
    </w:pPr>
    <w:rPr>
      <w:rFonts w:eastAsiaTheme="minorHAnsi"/>
      <w:color w:val="595959" w:themeColor="text1" w:themeTint="A6"/>
      <w:sz w:val="28"/>
      <w:szCs w:val="28"/>
      <w:lang w:eastAsia="ja-JP"/>
    </w:rPr>
  </w:style>
  <w:style w:type="paragraph" w:customStyle="1" w:styleId="82A5561883B534459F09DBD4DBA8A104">
    <w:name w:val="82A5561883B534459F09DBD4DBA8A10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Make a List">
      <a:dk1>
        <a:sysClr val="windowText" lastClr="000000"/>
      </a:dk1>
      <a:lt1>
        <a:sysClr val="window" lastClr="FFFFFF"/>
      </a:lt1>
      <a:dk2>
        <a:srgbClr val="081424"/>
      </a:dk2>
      <a:lt2>
        <a:srgbClr val="EBEBEB"/>
      </a:lt2>
      <a:accent1>
        <a:srgbClr val="266CBF"/>
      </a:accent1>
      <a:accent2>
        <a:srgbClr val="EF8271"/>
      </a:accent2>
      <a:accent3>
        <a:srgbClr val="5DB372"/>
      </a:accent3>
      <a:accent4>
        <a:srgbClr val="E5C34E"/>
      </a:accent4>
      <a:accent5>
        <a:srgbClr val="F18846"/>
      </a:accent5>
      <a:accent6>
        <a:srgbClr val="8956A5"/>
      </a:accent6>
      <a:hlink>
        <a:srgbClr val="266CBF"/>
      </a:hlink>
      <a:folHlink>
        <a:srgbClr val="8956A5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Make a List.dotx</Template>
  <TotalTime>39</TotalTime>
  <Pages>4</Pages>
  <Words>139</Words>
  <Characters>793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Roie Danino</dc:creator>
  <cp:keywords/>
  <dc:description/>
  <cp:lastModifiedBy>Roie Danino</cp:lastModifiedBy>
  <cp:revision>1</cp:revision>
  <dcterms:created xsi:type="dcterms:W3CDTF">2017-12-11T16:50:00Z</dcterms:created>
  <dcterms:modified xsi:type="dcterms:W3CDTF">2017-12-11T17:35:00Z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TF10002046</vt:lpwstr>
  </property>
</Properties>
</file>